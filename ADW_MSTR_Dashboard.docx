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A17805" w14:textId="1175E794" w:rsidR="00614DE1" w:rsidRDefault="000D690E" w:rsidP="000D690E">
      <w:r w:rsidRPr="000D690E">
        <w:rPr>
          <w:noProof/>
        </w:rPr>
        <w:drawing>
          <wp:inline distT="0" distB="0" distL="0" distR="0" wp14:anchorId="67FBADBE" wp14:editId="28A0B2B9">
            <wp:extent cx="6336030" cy="2842895"/>
            <wp:effectExtent l="0" t="0" r="7620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49485CFA-84B3-A60C-1E4A-983720B3F8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49485CFA-84B3-A60C-1E4A-983720B3F8E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1CB90" w14:textId="1831A3D4" w:rsidR="000D690E" w:rsidRDefault="00307135" w:rsidP="000D690E">
      <w:r w:rsidRPr="00307135">
        <w:drawing>
          <wp:inline distT="0" distB="0" distL="0" distR="0" wp14:anchorId="4366CD50" wp14:editId="44941B6D">
            <wp:extent cx="6336030" cy="2978150"/>
            <wp:effectExtent l="0" t="0" r="7620" b="0"/>
            <wp:docPr id="55121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12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7D6E2" w14:textId="6B1B8872" w:rsidR="000D690E" w:rsidRDefault="000D690E" w:rsidP="000D690E"/>
    <w:p w14:paraId="1A4E7048" w14:textId="4E363F2A" w:rsidR="000D690E" w:rsidRDefault="000D690E" w:rsidP="000D690E"/>
    <w:p w14:paraId="12221344" w14:textId="1209B407" w:rsidR="000D690E" w:rsidRDefault="000D690E" w:rsidP="000D690E">
      <w:r w:rsidRPr="000D690E">
        <w:rPr>
          <w:noProof/>
        </w:rPr>
        <w:lastRenderedPageBreak/>
        <w:drawing>
          <wp:inline distT="0" distB="0" distL="0" distR="0" wp14:anchorId="194C23B9" wp14:editId="1BF94B7E">
            <wp:extent cx="6336030" cy="2947035"/>
            <wp:effectExtent l="0" t="0" r="7620" b="5715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BA99F676-18D4-677F-4D6F-8FC20484C8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BA99F676-18D4-677F-4D6F-8FC20484C8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4907" w14:textId="13ABB2F6" w:rsidR="00307135" w:rsidRDefault="00307135" w:rsidP="000D690E">
      <w:r w:rsidRPr="00307135">
        <w:drawing>
          <wp:inline distT="0" distB="0" distL="0" distR="0" wp14:anchorId="3CFD3F90" wp14:editId="7653415C">
            <wp:extent cx="6336030" cy="2917190"/>
            <wp:effectExtent l="0" t="0" r="7620" b="0"/>
            <wp:docPr id="1626752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5240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FB1C" w14:textId="06E9201F" w:rsidR="00307135" w:rsidRDefault="00307135" w:rsidP="000D690E">
      <w:r w:rsidRPr="00307135">
        <w:drawing>
          <wp:inline distT="0" distB="0" distL="0" distR="0" wp14:anchorId="3881FA89" wp14:editId="5ABB7CB9">
            <wp:extent cx="6336030" cy="2900680"/>
            <wp:effectExtent l="0" t="0" r="7620" b="0"/>
            <wp:docPr id="1826362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36217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369D" w14:textId="2852F4ED" w:rsidR="00307135" w:rsidRPr="000D690E" w:rsidRDefault="00307135" w:rsidP="000D690E">
      <w:r w:rsidRPr="00307135">
        <w:lastRenderedPageBreak/>
        <w:drawing>
          <wp:inline distT="0" distB="0" distL="0" distR="0" wp14:anchorId="118AE3E5" wp14:editId="34A718AB">
            <wp:extent cx="6336030" cy="2907030"/>
            <wp:effectExtent l="0" t="0" r="7620" b="7620"/>
            <wp:docPr id="452510330" name="Picture 1" descr="A screenshot of a computer dash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10330" name="Picture 1" descr="A screenshot of a computer dashboar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7135" w:rsidRPr="000D690E" w:rsidSect="00AD415A">
      <w:headerReference w:type="default" r:id="rId18"/>
      <w:headerReference w:type="first" r:id="rId19"/>
      <w:footerReference w:type="first" r:id="rId20"/>
      <w:pgSz w:w="11906" w:h="16838"/>
      <w:pgMar w:top="1440" w:right="964" w:bottom="0" w:left="964" w:header="709" w:footer="29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5969DB" w14:textId="77777777" w:rsidR="00F734CD" w:rsidRDefault="00F734CD" w:rsidP="009C3CFD">
      <w:pPr>
        <w:spacing w:after="0" w:line="240" w:lineRule="auto"/>
      </w:pPr>
      <w:r>
        <w:separator/>
      </w:r>
    </w:p>
  </w:endnote>
  <w:endnote w:type="continuationSeparator" w:id="0">
    <w:p w14:paraId="5AA820E5" w14:textId="77777777" w:rsidR="00F734CD" w:rsidRDefault="00F734CD" w:rsidP="009C3CFD">
      <w:pPr>
        <w:spacing w:after="0" w:line="240" w:lineRule="auto"/>
      </w:pPr>
      <w:r>
        <w:continuationSeparator/>
      </w:r>
    </w:p>
  </w:endnote>
  <w:endnote w:type="continuationNotice" w:id="1">
    <w:p w14:paraId="2DF0CD01" w14:textId="77777777" w:rsidR="00F734CD" w:rsidRDefault="00F734C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ter">
    <w:altName w:val="Calibri"/>
    <w:charset w:val="00"/>
    <w:family w:val="swiss"/>
    <w:pitch w:val="variable"/>
    <w:sig w:usb0="E0000AFF" w:usb1="5200A1FF" w:usb2="0000002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D8947" w14:textId="5F90FB11" w:rsidR="004D3DF5" w:rsidRDefault="0091004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8243" behindDoc="1" locked="0" layoutInCell="1" allowOverlap="1" wp14:anchorId="57FCA127" wp14:editId="5BCAAE92">
              <wp:simplePos x="0" y="0"/>
              <wp:positionH relativeFrom="column">
                <wp:posOffset>3555365</wp:posOffset>
              </wp:positionH>
              <wp:positionV relativeFrom="paragraph">
                <wp:posOffset>-3344545</wp:posOffset>
              </wp:positionV>
              <wp:extent cx="4953007" cy="3036864"/>
              <wp:effectExtent l="0" t="361950" r="0" b="354330"/>
              <wp:wrapNone/>
              <wp:docPr id="12" name="Freeform: Shape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795241">
                        <a:off x="0" y="0"/>
                        <a:ext cx="4953007" cy="3036864"/>
                      </a:xfrm>
                      <a:custGeom>
                        <a:avLst/>
                        <a:gdLst>
                          <a:gd name="connsiteX0" fmla="*/ 4953007 w 4953007"/>
                          <a:gd name="connsiteY0" fmla="*/ 2558545 h 3036864"/>
                          <a:gd name="connsiteX1" fmla="*/ 4953007 w 4953007"/>
                          <a:gd name="connsiteY1" fmla="*/ 2558545 h 3036864"/>
                          <a:gd name="connsiteX2" fmla="*/ 3406487 w 4953007"/>
                          <a:gd name="connsiteY2" fmla="*/ 2839046 h 3036864"/>
                          <a:gd name="connsiteX3" fmla="*/ 3406487 w 4953007"/>
                          <a:gd name="connsiteY3" fmla="*/ 2839046 h 3036864"/>
                          <a:gd name="connsiteX4" fmla="*/ 0 w 4953007"/>
                          <a:gd name="connsiteY4" fmla="*/ 478320 h 3036864"/>
                          <a:gd name="connsiteX5" fmla="*/ 0 w 4953007"/>
                          <a:gd name="connsiteY5" fmla="*/ 478320 h 3036864"/>
                          <a:gd name="connsiteX6" fmla="*/ 1546520 w 4953007"/>
                          <a:gd name="connsiteY6" fmla="*/ 197819 h 3036864"/>
                          <a:gd name="connsiteX7" fmla="*/ 1546520 w 4953007"/>
                          <a:gd name="connsiteY7" fmla="*/ 197819 h 3036864"/>
                          <a:gd name="connsiteX8" fmla="*/ 4953007 w 4953007"/>
                          <a:gd name="connsiteY8" fmla="*/ 2558545 h 3036864"/>
                          <a:gd name="connsiteX9" fmla="*/ 4953007 w 4953007"/>
                          <a:gd name="connsiteY9" fmla="*/ 2558545 h 3036864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</a:cxnLst>
                        <a:rect l="l" t="t" r="r" b="b"/>
                        <a:pathLst>
                          <a:path w="4953007" h="3036864">
                            <a:moveTo>
                              <a:pt x="4953007" y="2558545"/>
                            </a:moveTo>
                            <a:lnTo>
                              <a:pt x="4953007" y="2558545"/>
                            </a:lnTo>
                            <a:cubicBezTo>
                              <a:pt x="4603793" y="3063070"/>
                              <a:pt x="3911012" y="3188261"/>
                              <a:pt x="3406487" y="2839046"/>
                            </a:cubicBezTo>
                            <a:lnTo>
                              <a:pt x="3406487" y="2839046"/>
                            </a:lnTo>
                            <a:lnTo>
                              <a:pt x="0" y="478320"/>
                            </a:lnTo>
                            <a:lnTo>
                              <a:pt x="0" y="478320"/>
                            </a:lnTo>
                            <a:cubicBezTo>
                              <a:pt x="349214" y="-26206"/>
                              <a:pt x="1041995" y="-151395"/>
                              <a:pt x="1546520" y="197819"/>
                            </a:cubicBezTo>
                            <a:lnTo>
                              <a:pt x="1546520" y="197819"/>
                            </a:lnTo>
                            <a:cubicBezTo>
                              <a:pt x="1546520" y="197819"/>
                              <a:pt x="4953007" y="2558545"/>
                              <a:pt x="4953007" y="2558545"/>
                            </a:cubicBezTo>
                            <a:lnTo>
                              <a:pt x="4953007" y="2558545"/>
                            </a:lnTo>
                            <a:close/>
                          </a:path>
                        </a:pathLst>
                      </a:custGeom>
                      <a:solidFill>
                        <a:schemeClr val="accent3">
                          <a:lumMod val="20000"/>
                          <a:lumOff val="80000"/>
                        </a:schemeClr>
                      </a:solidFill>
                      <a:ln w="94122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arto="http://schemas.microsoft.com/office/word/2006/arto">
          <w:pict>
            <v:shape w14:anchorId="6ACDB486" id="Freeform: Shape 12" o:spid="_x0000_s1026" style="position:absolute;margin-left:279.95pt;margin-top:-263.35pt;width:390pt;height:239.1pt;rotation:868615fd;z-index:-2516582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953007,3036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" path="m4953007,2558545r,c4603793,3063070,3911012,3188261,3406487,2839046r,l,478320r,c349214,-26206,1041995,-151395,1546520,197819r,c1546520,197819,4953007,2558545,4953007,2558545r,xe" fillcolor="#f7d5d3 [662]" stroked="f" strokeweight="2.6145mm">
              <v:stroke joinstyle="miter"/>
              <v:path arrowok="t" o:connecttype="custom" o:connectlocs="4953007,2558545;4953007,2558545;3406487,2839046;3406487,2839046;0,478320;0,478320;1546520,197819;1546520,197819;4953007,2558545;4953007,2558545" o:connectangles="0,0,0,0,0,0,0,0,0,0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7A5039" w14:textId="77777777" w:rsidR="00F734CD" w:rsidRDefault="00F734CD" w:rsidP="009C3CFD">
      <w:pPr>
        <w:spacing w:after="0" w:line="240" w:lineRule="auto"/>
      </w:pPr>
      <w:r>
        <w:separator/>
      </w:r>
    </w:p>
  </w:footnote>
  <w:footnote w:type="continuationSeparator" w:id="0">
    <w:p w14:paraId="4F0E0B8B" w14:textId="77777777" w:rsidR="00F734CD" w:rsidRDefault="00F734CD" w:rsidP="009C3CFD">
      <w:pPr>
        <w:spacing w:after="0" w:line="240" w:lineRule="auto"/>
      </w:pPr>
      <w:r>
        <w:continuationSeparator/>
      </w:r>
    </w:p>
  </w:footnote>
  <w:footnote w:type="continuationNotice" w:id="1">
    <w:p w14:paraId="1CD67C54" w14:textId="77777777" w:rsidR="00F734CD" w:rsidRDefault="00F734C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C5DB60" w14:textId="2FA64D9C" w:rsidR="009C3CFD" w:rsidRDefault="00CB5B99" w:rsidP="00B675F1">
    <w:pPr>
      <w:pStyle w:val="Header"/>
      <w:tabs>
        <w:tab w:val="clear" w:pos="4513"/>
        <w:tab w:val="clear" w:pos="9026"/>
        <w:tab w:val="left" w:pos="8979"/>
      </w:tabs>
    </w:pPr>
    <w:r>
      <w:rPr>
        <w:noProof/>
      </w:rPr>
      <w:drawing>
        <wp:anchor distT="0" distB="0" distL="114300" distR="114300" simplePos="0" relativeHeight="251658244" behindDoc="1" locked="0" layoutInCell="1" allowOverlap="1" wp14:anchorId="3A3C0ADB" wp14:editId="19FC1B76">
          <wp:simplePos x="0" y="0"/>
          <wp:positionH relativeFrom="column">
            <wp:posOffset>0</wp:posOffset>
          </wp:positionH>
          <wp:positionV relativeFrom="paragraph">
            <wp:posOffset>-74626</wp:posOffset>
          </wp:positionV>
          <wp:extent cx="1367155" cy="288290"/>
          <wp:effectExtent l="0" t="0" r="4445" b="0"/>
          <wp:wrapNone/>
          <wp:docPr id="14" name="Graphic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67155" cy="2882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675F1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C123AA" w14:textId="2DAA41F4" w:rsidR="003847F4" w:rsidRDefault="001148CF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5" behindDoc="1" locked="0" layoutInCell="1" allowOverlap="1" wp14:anchorId="5FFA828D" wp14:editId="273CBFAD">
              <wp:simplePos x="0" y="0"/>
              <wp:positionH relativeFrom="column">
                <wp:posOffset>6748780</wp:posOffset>
              </wp:positionH>
              <wp:positionV relativeFrom="paragraph">
                <wp:posOffset>2435225</wp:posOffset>
              </wp:positionV>
              <wp:extent cx="1278255" cy="5327015"/>
              <wp:effectExtent l="400050" t="19050" r="398145" b="6985"/>
              <wp:wrapNone/>
              <wp:docPr id="9" name="Freeform: Shap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795241">
                        <a:off x="0" y="0"/>
                        <a:ext cx="1278255" cy="5327015"/>
                      </a:xfrm>
                      <a:custGeom>
                        <a:avLst/>
                        <a:gdLst>
                          <a:gd name="connsiteX0" fmla="*/ 317271 w 1278376"/>
                          <a:gd name="connsiteY0" fmla="*/ 0 h 5327635"/>
                          <a:gd name="connsiteX1" fmla="*/ 317271 w 1278376"/>
                          <a:gd name="connsiteY1" fmla="*/ 0 h 5327635"/>
                          <a:gd name="connsiteX2" fmla="*/ 1275492 w 1278376"/>
                          <a:gd name="connsiteY2" fmla="*/ 1112591 h 5327635"/>
                          <a:gd name="connsiteX3" fmla="*/ 961105 w 1278376"/>
                          <a:gd name="connsiteY3" fmla="*/ 5327636 h 5327635"/>
                          <a:gd name="connsiteX4" fmla="*/ 961105 w 1278376"/>
                          <a:gd name="connsiteY4" fmla="*/ 5327636 h 5327635"/>
                          <a:gd name="connsiteX5" fmla="*/ 2884 w 1278376"/>
                          <a:gd name="connsiteY5" fmla="*/ 4215045 h 5327635"/>
                          <a:gd name="connsiteX6" fmla="*/ 317271 w 1278376"/>
                          <a:gd name="connsiteY6" fmla="*/ 0 h 5327635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</a:cxnLst>
                        <a:rect l="l" t="t" r="r" b="b"/>
                        <a:pathLst>
                          <a:path w="1278376" h="5327635">
                            <a:moveTo>
                              <a:pt x="317271" y="0"/>
                            </a:moveTo>
                            <a:lnTo>
                              <a:pt x="317271" y="0"/>
                            </a:lnTo>
                            <a:cubicBezTo>
                              <a:pt x="888627" y="42358"/>
                              <a:pt x="1317850" y="540294"/>
                              <a:pt x="1275492" y="1112591"/>
                            </a:cubicBezTo>
                            <a:lnTo>
                              <a:pt x="961105" y="5327636"/>
                            </a:lnTo>
                            <a:lnTo>
                              <a:pt x="961105" y="5327636"/>
                            </a:lnTo>
                            <a:cubicBezTo>
                              <a:pt x="389749" y="5285279"/>
                              <a:pt x="-39473" y="4787343"/>
                              <a:pt x="2884" y="4215045"/>
                            </a:cubicBezTo>
                            <a:lnTo>
                              <a:pt x="317271" y="0"/>
                            </a:lnTo>
                            <a:close/>
                          </a:path>
                        </a:pathLst>
                      </a:custGeom>
                      <a:solidFill>
                        <a:schemeClr val="accent2">
                          <a:lumMod val="20000"/>
                          <a:lumOff val="80000"/>
                        </a:schemeClr>
                      </a:solidFill>
                      <a:ln w="94122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arto="http://schemas.microsoft.com/office/word/2006/arto">
          <w:pict>
            <v:shape w14:anchorId="4B93226D" id="Freeform: Shape 13" o:spid="_x0000_s1026" style="position:absolute;margin-left:531.4pt;margin-top:191.75pt;width:100.65pt;height:419.45pt;rotation:868615fd;z-index:-25165823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78376,5327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" path="m317271,r,c888627,42358,1317850,540294,1275492,1112591l961105,5327636r,c389749,5285279,-39473,4787343,2884,4215045l317271,xe" fillcolor="#d6e3fc [661]" stroked="f" strokeweight="2.6145mm">
              <v:stroke joinstyle="miter"/>
              <v:path arrowok="t" o:connecttype="custom" o:connectlocs="317241,0;317241,0;1275371,1112462;961014,5327016;961014,5327016;2884,4214554;317241,0" o:connectangles="0,0,0,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2" behindDoc="1" locked="0" layoutInCell="1" allowOverlap="1" wp14:anchorId="27D705FE" wp14:editId="75CFC0C3">
              <wp:simplePos x="0" y="0"/>
              <wp:positionH relativeFrom="column">
                <wp:posOffset>1971675</wp:posOffset>
              </wp:positionH>
              <wp:positionV relativeFrom="paragraph">
                <wp:posOffset>3724275</wp:posOffset>
              </wp:positionV>
              <wp:extent cx="4490720" cy="3248025"/>
              <wp:effectExtent l="247650" t="0" r="233680" b="0"/>
              <wp:wrapNone/>
              <wp:docPr id="11" name="Freeform: Shape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795241">
                        <a:off x="0" y="0"/>
                        <a:ext cx="4490720" cy="3248025"/>
                      </a:xfrm>
                      <a:custGeom>
                        <a:avLst/>
                        <a:gdLst>
                          <a:gd name="connsiteX0" fmla="*/ 106479 w 4491068"/>
                          <a:gd name="connsiteY0" fmla="*/ 3248352 h 3248351"/>
                          <a:gd name="connsiteX1" fmla="*/ 106479 w 4491068"/>
                          <a:gd name="connsiteY1" fmla="*/ 3248352 h 3248351"/>
                          <a:gd name="connsiteX2" fmla="*/ 636419 w 4491068"/>
                          <a:gd name="connsiteY2" fmla="*/ 1769604 h 3248351"/>
                          <a:gd name="connsiteX3" fmla="*/ 636419 w 4491068"/>
                          <a:gd name="connsiteY3" fmla="*/ 1769604 h 3248351"/>
                          <a:gd name="connsiteX4" fmla="*/ 4384590 w 4491068"/>
                          <a:gd name="connsiteY4" fmla="*/ 0 h 3248351"/>
                          <a:gd name="connsiteX5" fmla="*/ 4384590 w 4491068"/>
                          <a:gd name="connsiteY5" fmla="*/ 0 h 3248351"/>
                          <a:gd name="connsiteX6" fmla="*/ 3854650 w 4491068"/>
                          <a:gd name="connsiteY6" fmla="*/ 1478749 h 3248351"/>
                          <a:gd name="connsiteX7" fmla="*/ 3854650 w 4491068"/>
                          <a:gd name="connsiteY7" fmla="*/ 1478749 h 3248351"/>
                          <a:gd name="connsiteX8" fmla="*/ 106479 w 4491068"/>
                          <a:gd name="connsiteY8" fmla="*/ 3248352 h 3248351"/>
                          <a:gd name="connsiteX9" fmla="*/ 106479 w 4491068"/>
                          <a:gd name="connsiteY9" fmla="*/ 3248352 h 3248351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</a:cxnLst>
                        <a:rect l="l" t="t" r="r" b="b"/>
                        <a:pathLst>
                          <a:path w="4491068" h="3248351">
                            <a:moveTo>
                              <a:pt x="106479" y="3248352"/>
                            </a:moveTo>
                            <a:lnTo>
                              <a:pt x="106479" y="3248352"/>
                            </a:lnTo>
                            <a:cubicBezTo>
                              <a:pt x="-155196" y="2692998"/>
                              <a:pt x="82006" y="2031279"/>
                              <a:pt x="636419" y="1769604"/>
                            </a:cubicBezTo>
                            <a:lnTo>
                              <a:pt x="636419" y="1769604"/>
                            </a:lnTo>
                            <a:lnTo>
                              <a:pt x="4384590" y="0"/>
                            </a:lnTo>
                            <a:lnTo>
                              <a:pt x="4384590" y="0"/>
                            </a:lnTo>
                            <a:cubicBezTo>
                              <a:pt x="4646265" y="555354"/>
                              <a:pt x="4409063" y="1217073"/>
                              <a:pt x="3854650" y="1478749"/>
                            </a:cubicBezTo>
                            <a:lnTo>
                              <a:pt x="3854650" y="1478749"/>
                            </a:lnTo>
                            <a:cubicBezTo>
                              <a:pt x="3854650" y="1478749"/>
                              <a:pt x="106479" y="3248352"/>
                              <a:pt x="106479" y="3248352"/>
                            </a:cubicBezTo>
                            <a:lnTo>
                              <a:pt x="106479" y="3248352"/>
                            </a:lnTo>
                            <a:close/>
                          </a:path>
                        </a:pathLst>
                      </a:custGeom>
                      <a:solidFill>
                        <a:schemeClr val="accent1">
                          <a:lumMod val="20000"/>
                          <a:lumOff val="80000"/>
                        </a:schemeClr>
                      </a:solidFill>
                      <a:ln w="94122" cap="flat">
                        <a:noFill/>
                        <a:prstDash val="solid"/>
                        <a:miter/>
                      </a:ln>
                    </wps:spPr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arto="http://schemas.microsoft.com/office/word/2006/arto">
          <w:pict>
            <v:shape w14:anchorId="6E1B38F1" id="Freeform: Shape 11" o:spid="_x0000_s1026" style="position:absolute;margin-left:155.25pt;margin-top:293.25pt;width:353.6pt;height:255.75pt;rotation:868615fd;z-index:-25165823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491068,3248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" path="m106479,3248352r,c-155196,2692998,82006,2031279,636419,1769604r,l4384590,r,c4646265,555354,4409063,1217073,3854650,1478749r,c3854650,1478749,106479,3248352,106479,3248352r,xe" fillcolor="#d6f4dc [660]" stroked="f" strokeweight="2.6145mm">
              <v:stroke joinstyle="miter"/>
              <v:path arrowok="t" o:connecttype="custom" o:connectlocs="106471,3248026;106471,3248026;636370,1769426;636370,1769426;4384250,0;4384250,0;3854351,1478601;3854351,1478601;106471,3248026;106471,3248026" o:connectangles="0,0,0,0,0,0,0,0,0,0"/>
            </v:shape>
          </w:pict>
        </mc:Fallback>
      </mc:AlternateContent>
    </w:r>
    <w:r w:rsidR="009009F6">
      <w:rPr>
        <w:noProof/>
      </w:rPr>
      <w:drawing>
        <wp:inline distT="0" distB="0" distL="0" distR="0" wp14:anchorId="6661B1FF" wp14:editId="382246B2">
          <wp:extent cx="1367625" cy="288884"/>
          <wp:effectExtent l="0" t="0" r="4445" b="0"/>
          <wp:docPr id="5" name="Graphic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02270" cy="29620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D224FF2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E"/>
    <w:multiLevelType w:val="singleLevel"/>
    <w:tmpl w:val="E8AC9934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2" w15:restartNumberingAfterBreak="0">
    <w:nsid w:val="FFFFFF81"/>
    <w:multiLevelType w:val="singleLevel"/>
    <w:tmpl w:val="A4608C6C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3" w15:restartNumberingAfterBreak="0">
    <w:nsid w:val="FFFFFF82"/>
    <w:multiLevelType w:val="singleLevel"/>
    <w:tmpl w:val="A3323F78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4" w15:restartNumberingAfterBreak="0">
    <w:nsid w:val="FFFFFF83"/>
    <w:multiLevelType w:val="singleLevel"/>
    <w:tmpl w:val="6F022F38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5" w15:restartNumberingAfterBreak="0">
    <w:nsid w:val="FFFFFF88"/>
    <w:multiLevelType w:val="singleLevel"/>
    <w:tmpl w:val="DA187F6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FFFFFF89"/>
    <w:multiLevelType w:val="singleLevel"/>
    <w:tmpl w:val="3322EB6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01640DD5"/>
    <w:multiLevelType w:val="hybridMultilevel"/>
    <w:tmpl w:val="8EA86C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E76031"/>
    <w:multiLevelType w:val="hybridMultilevel"/>
    <w:tmpl w:val="A4D64318"/>
    <w:lvl w:ilvl="0" w:tplc="5D9467C2">
      <w:start w:val="1"/>
      <w:numFmt w:val="bullet"/>
      <w:pStyle w:val="BulletL1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53C05896">
      <w:start w:val="1"/>
      <w:numFmt w:val="bullet"/>
      <w:pStyle w:val="BulletL2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E3FCD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2C512B"/>
    <w:multiLevelType w:val="multilevel"/>
    <w:tmpl w:val="E6DAC0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asciiTheme="minorHAnsi" w:hAnsiTheme="minorHAnsi" w:hint="default"/>
        <w:color w:val="5E7687" w:themeColor="text2" w:themeShade="BF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asciiTheme="minorHAnsi" w:hAnsiTheme="minorHAnsi"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asciiTheme="minorHAnsi" w:hAnsiTheme="minorHAnsi"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asciiTheme="minorHAnsi" w:hAnsiTheme="minorHAnsi"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asciiTheme="minorHAnsi" w:hAnsiTheme="minorHAnsi"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asciiTheme="minorHAnsi" w:hAnsiTheme="minorHAnsi"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asciiTheme="minorHAnsi" w:hAnsiTheme="minorHAnsi"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asciiTheme="minorHAnsi" w:hAnsiTheme="minorHAnsi" w:hint="default"/>
      </w:rPr>
    </w:lvl>
  </w:abstractNum>
  <w:abstractNum w:abstractNumId="10" w15:restartNumberingAfterBreak="0">
    <w:nsid w:val="20EE7F5C"/>
    <w:multiLevelType w:val="multilevel"/>
    <w:tmpl w:val="32BCD360"/>
    <w:lvl w:ilvl="0">
      <w:start w:val="1"/>
      <w:numFmt w:val="decimal"/>
      <w:pStyle w:val="H1-Heading"/>
      <w:lvlText w:val="%1."/>
      <w:lvlJc w:val="left"/>
      <w:pPr>
        <w:ind w:left="360" w:hanging="360"/>
      </w:pPr>
      <w:rPr>
        <w:rFonts w:hint="default"/>
        <w:color w:val="889DAC" w:themeColor="text2"/>
      </w:rPr>
    </w:lvl>
    <w:lvl w:ilvl="1">
      <w:start w:val="1"/>
      <w:numFmt w:val="decimal"/>
      <w:pStyle w:val="Level22Bullet"/>
      <w:lvlText w:val="%1.%2."/>
      <w:lvlJc w:val="left"/>
      <w:pPr>
        <w:ind w:left="792" w:hanging="432"/>
      </w:pPr>
    </w:lvl>
    <w:lvl w:ilvl="2">
      <w:start w:val="1"/>
      <w:numFmt w:val="decimal"/>
      <w:pStyle w:val="Level33Bullet"/>
      <w:lvlText w:val="%1.%2.%3."/>
      <w:lvlJc w:val="left"/>
      <w:pPr>
        <w:ind w:left="1224" w:hanging="504"/>
      </w:pPr>
    </w:lvl>
    <w:lvl w:ilvl="3">
      <w:start w:val="1"/>
      <w:numFmt w:val="decimal"/>
      <w:pStyle w:val="Level44Bullet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A507852"/>
    <w:multiLevelType w:val="multilevel"/>
    <w:tmpl w:val="FE3857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asciiTheme="minorHAnsi" w:hAnsiTheme="minorHAnsi"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asciiTheme="minorHAnsi" w:hAnsiTheme="minorHAnsi"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asciiTheme="minorHAnsi" w:hAnsiTheme="minorHAnsi"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asciiTheme="minorHAnsi" w:hAnsiTheme="minorHAnsi"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asciiTheme="minorHAnsi" w:hAnsiTheme="minorHAnsi"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asciiTheme="minorHAnsi" w:hAnsiTheme="minorHAnsi"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asciiTheme="minorHAnsi" w:hAnsiTheme="minorHAnsi"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asciiTheme="minorHAnsi" w:hAnsiTheme="minorHAnsi" w:hint="default"/>
      </w:rPr>
    </w:lvl>
  </w:abstractNum>
  <w:abstractNum w:abstractNumId="12" w15:restartNumberingAfterBreak="0">
    <w:nsid w:val="2AA65700"/>
    <w:multiLevelType w:val="multilevel"/>
    <w:tmpl w:val="A478170E"/>
    <w:lvl w:ilvl="0">
      <w:start w:val="1"/>
      <w:numFmt w:val="decimal"/>
      <w:lvlText w:val="%1"/>
      <w:lvlJc w:val="left"/>
      <w:pPr>
        <w:ind w:left="550" w:hanging="5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0" w:hanging="5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 w15:restartNumberingAfterBreak="0">
    <w:nsid w:val="2BB86AA8"/>
    <w:multiLevelType w:val="multilevel"/>
    <w:tmpl w:val="ACCA59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39" w:hanging="419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4" w15:restartNumberingAfterBreak="0">
    <w:nsid w:val="2C5E533E"/>
    <w:multiLevelType w:val="multilevel"/>
    <w:tmpl w:val="BDEA4F0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889DAC" w:themeColor="text2"/>
      </w:rPr>
    </w:lvl>
    <w:lvl w:ilvl="1">
      <w:start w:val="1"/>
      <w:numFmt w:val="decimal"/>
      <w:pStyle w:val="Level2Bullet"/>
      <w:lvlText w:val="%1.%2."/>
      <w:lvlJc w:val="left"/>
      <w:pPr>
        <w:ind w:left="792" w:hanging="432"/>
      </w:pPr>
      <w:rPr>
        <w:rFonts w:hint="default"/>
        <w:color w:val="889DAC" w:themeColor="text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color w:val="889DAC" w:themeColor="text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color w:val="889DAC" w:themeColor="text2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color w:val="889DAC" w:themeColor="text2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color w:val="889DAC" w:themeColor="text2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color w:val="889DAC" w:themeColor="text2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color w:val="889DAC" w:themeColor="text2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color w:val="889DAC" w:themeColor="text2"/>
      </w:rPr>
    </w:lvl>
  </w:abstractNum>
  <w:abstractNum w:abstractNumId="15" w15:restartNumberingAfterBreak="0">
    <w:nsid w:val="34D875A6"/>
    <w:multiLevelType w:val="hybridMultilevel"/>
    <w:tmpl w:val="796C84F4"/>
    <w:lvl w:ilvl="0" w:tplc="258CB738">
      <w:start w:val="311"/>
      <w:numFmt w:val="decimal"/>
      <w:lvlText w:val="%1"/>
      <w:lvlJc w:val="left"/>
      <w:pPr>
        <w:ind w:left="765" w:hanging="40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0E62E0"/>
    <w:multiLevelType w:val="hybridMultilevel"/>
    <w:tmpl w:val="2716D1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2F765E"/>
    <w:multiLevelType w:val="hybridMultilevel"/>
    <w:tmpl w:val="1E04E4A2"/>
    <w:lvl w:ilvl="0" w:tplc="8ADEEC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E6B5B33"/>
    <w:multiLevelType w:val="hybridMultilevel"/>
    <w:tmpl w:val="1310A08E"/>
    <w:lvl w:ilvl="0" w:tplc="B64AB97A">
      <w:start w:val="1"/>
      <w:numFmt w:val="decimal"/>
      <w:lvlText w:val="%1."/>
      <w:lvlJc w:val="left"/>
      <w:pPr>
        <w:ind w:left="1211" w:hanging="360"/>
      </w:pPr>
      <w:rPr>
        <w:rFonts w:hint="default"/>
        <w:color w:val="889DAC" w:themeColor="text2"/>
      </w:r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 w15:restartNumberingAfterBreak="0">
    <w:nsid w:val="4A0F5554"/>
    <w:multiLevelType w:val="hybridMultilevel"/>
    <w:tmpl w:val="69AAFCB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5AF6564"/>
    <w:multiLevelType w:val="hybridMultilevel"/>
    <w:tmpl w:val="673A857C"/>
    <w:lvl w:ilvl="0" w:tplc="6D84DF8E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 w:hint="default"/>
        <w:color w:val="00000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C7002F4"/>
    <w:multiLevelType w:val="hybridMultilevel"/>
    <w:tmpl w:val="8C4E315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5F78AE"/>
    <w:multiLevelType w:val="hybridMultilevel"/>
    <w:tmpl w:val="E416D9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2876EB"/>
    <w:multiLevelType w:val="multilevel"/>
    <w:tmpl w:val="4009001F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lvlText w:val="%1.%2."/>
      <w:lvlJc w:val="left"/>
      <w:pPr>
        <w:ind w:left="2232" w:hanging="432"/>
      </w:pPr>
    </w:lvl>
    <w:lvl w:ilvl="2">
      <w:start w:val="1"/>
      <w:numFmt w:val="decimal"/>
      <w:lvlText w:val="%1.%2.%3."/>
      <w:lvlJc w:val="left"/>
      <w:pPr>
        <w:ind w:left="2664" w:hanging="504"/>
      </w:pPr>
    </w:lvl>
    <w:lvl w:ilvl="3">
      <w:start w:val="1"/>
      <w:numFmt w:val="decimal"/>
      <w:lvlText w:val="%1.%2.%3.%4."/>
      <w:lvlJc w:val="left"/>
      <w:pPr>
        <w:ind w:left="3168" w:hanging="648"/>
      </w:pPr>
    </w:lvl>
    <w:lvl w:ilvl="4">
      <w:start w:val="1"/>
      <w:numFmt w:val="decimal"/>
      <w:lvlText w:val="%1.%2.%3.%4.%5."/>
      <w:lvlJc w:val="left"/>
      <w:pPr>
        <w:ind w:left="3672" w:hanging="792"/>
      </w:pPr>
    </w:lvl>
    <w:lvl w:ilvl="5">
      <w:start w:val="1"/>
      <w:numFmt w:val="decimal"/>
      <w:lvlText w:val="%1.%2.%3.%4.%5.%6."/>
      <w:lvlJc w:val="left"/>
      <w:pPr>
        <w:ind w:left="4176" w:hanging="936"/>
      </w:pPr>
    </w:lvl>
    <w:lvl w:ilvl="6">
      <w:start w:val="1"/>
      <w:numFmt w:val="decimal"/>
      <w:lvlText w:val="%1.%2.%3.%4.%5.%6.%7."/>
      <w:lvlJc w:val="left"/>
      <w:pPr>
        <w:ind w:left="4680" w:hanging="1080"/>
      </w:pPr>
    </w:lvl>
    <w:lvl w:ilvl="7">
      <w:start w:val="1"/>
      <w:numFmt w:val="decimal"/>
      <w:lvlText w:val="%1.%2.%3.%4.%5.%6.%7.%8."/>
      <w:lvlJc w:val="left"/>
      <w:pPr>
        <w:ind w:left="5184" w:hanging="1224"/>
      </w:pPr>
    </w:lvl>
    <w:lvl w:ilvl="8">
      <w:start w:val="1"/>
      <w:numFmt w:val="decimal"/>
      <w:lvlText w:val="%1.%2.%3.%4.%5.%6.%7.%8.%9."/>
      <w:lvlJc w:val="left"/>
      <w:pPr>
        <w:ind w:left="5760" w:hanging="1440"/>
      </w:pPr>
    </w:lvl>
  </w:abstractNum>
  <w:abstractNum w:abstractNumId="24" w15:restartNumberingAfterBreak="0">
    <w:nsid w:val="6DA10CC3"/>
    <w:multiLevelType w:val="hybridMultilevel"/>
    <w:tmpl w:val="171E3FBE"/>
    <w:lvl w:ilvl="0" w:tplc="E830355C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3157571">
    <w:abstractNumId w:val="10"/>
  </w:num>
  <w:num w:numId="2" w16cid:durableId="535199375">
    <w:abstractNumId w:val="18"/>
  </w:num>
  <w:num w:numId="3" w16cid:durableId="1072041192">
    <w:abstractNumId w:val="14"/>
  </w:num>
  <w:num w:numId="4" w16cid:durableId="1546211385">
    <w:abstractNumId w:val="23"/>
  </w:num>
  <w:num w:numId="5" w16cid:durableId="1891377200">
    <w:abstractNumId w:val="6"/>
  </w:num>
  <w:num w:numId="6" w16cid:durableId="1944264769">
    <w:abstractNumId w:val="4"/>
  </w:num>
  <w:num w:numId="7" w16cid:durableId="1481070317">
    <w:abstractNumId w:val="3"/>
  </w:num>
  <w:num w:numId="8" w16cid:durableId="2007900805">
    <w:abstractNumId w:val="2"/>
  </w:num>
  <w:num w:numId="9" w16cid:durableId="1949963492">
    <w:abstractNumId w:val="5"/>
  </w:num>
  <w:num w:numId="10" w16cid:durableId="646982005">
    <w:abstractNumId w:val="1"/>
  </w:num>
  <w:num w:numId="11" w16cid:durableId="1343127539">
    <w:abstractNumId w:val="0"/>
  </w:num>
  <w:num w:numId="12" w16cid:durableId="1408959304">
    <w:abstractNumId w:val="22"/>
  </w:num>
  <w:num w:numId="13" w16cid:durableId="268002477">
    <w:abstractNumId w:val="21"/>
  </w:num>
  <w:num w:numId="14" w16cid:durableId="59720386">
    <w:abstractNumId w:val="8"/>
  </w:num>
  <w:num w:numId="15" w16cid:durableId="706221197">
    <w:abstractNumId w:val="17"/>
  </w:num>
  <w:num w:numId="16" w16cid:durableId="996349573">
    <w:abstractNumId w:val="13"/>
  </w:num>
  <w:num w:numId="17" w16cid:durableId="1705784763">
    <w:abstractNumId w:val="12"/>
  </w:num>
  <w:num w:numId="18" w16cid:durableId="2110006980">
    <w:abstractNumId w:val="7"/>
  </w:num>
  <w:num w:numId="19" w16cid:durableId="739400209">
    <w:abstractNumId w:val="9"/>
  </w:num>
  <w:num w:numId="20" w16cid:durableId="232207824">
    <w:abstractNumId w:val="11"/>
  </w:num>
  <w:num w:numId="21" w16cid:durableId="1090662067">
    <w:abstractNumId w:val="19"/>
  </w:num>
  <w:num w:numId="22" w16cid:durableId="1161584352">
    <w:abstractNumId w:val="16"/>
  </w:num>
  <w:num w:numId="23" w16cid:durableId="1047678947">
    <w:abstractNumId w:val="24"/>
  </w:num>
  <w:num w:numId="24" w16cid:durableId="2041080623">
    <w:abstractNumId w:val="20"/>
  </w:num>
  <w:num w:numId="25" w16cid:durableId="203870184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23FC"/>
    <w:rsid w:val="000034A0"/>
    <w:rsid w:val="00007D30"/>
    <w:rsid w:val="0001621A"/>
    <w:rsid w:val="00041803"/>
    <w:rsid w:val="00044DBE"/>
    <w:rsid w:val="000619CC"/>
    <w:rsid w:val="000620B9"/>
    <w:rsid w:val="00070352"/>
    <w:rsid w:val="00084231"/>
    <w:rsid w:val="0009032D"/>
    <w:rsid w:val="000A1380"/>
    <w:rsid w:val="000B74F9"/>
    <w:rsid w:val="000D0A7F"/>
    <w:rsid w:val="000D690E"/>
    <w:rsid w:val="000F60E3"/>
    <w:rsid w:val="00103536"/>
    <w:rsid w:val="001064F7"/>
    <w:rsid w:val="00110121"/>
    <w:rsid w:val="00113334"/>
    <w:rsid w:val="001148CF"/>
    <w:rsid w:val="00121311"/>
    <w:rsid w:val="00122D97"/>
    <w:rsid w:val="00130E8E"/>
    <w:rsid w:val="00133A44"/>
    <w:rsid w:val="00137A84"/>
    <w:rsid w:val="0014394A"/>
    <w:rsid w:val="0015043F"/>
    <w:rsid w:val="00152B0D"/>
    <w:rsid w:val="001569F7"/>
    <w:rsid w:val="00171D29"/>
    <w:rsid w:val="00182B57"/>
    <w:rsid w:val="001A1D15"/>
    <w:rsid w:val="001A1DBE"/>
    <w:rsid w:val="001C30D6"/>
    <w:rsid w:val="001C6991"/>
    <w:rsid w:val="001D5024"/>
    <w:rsid w:val="001E08AD"/>
    <w:rsid w:val="001E3050"/>
    <w:rsid w:val="001F5261"/>
    <w:rsid w:val="002017D6"/>
    <w:rsid w:val="0021281B"/>
    <w:rsid w:val="00217016"/>
    <w:rsid w:val="00230CCD"/>
    <w:rsid w:val="0024242F"/>
    <w:rsid w:val="00281C73"/>
    <w:rsid w:val="00282BD0"/>
    <w:rsid w:val="00292390"/>
    <w:rsid w:val="00294482"/>
    <w:rsid w:val="002B1FB3"/>
    <w:rsid w:val="002C221B"/>
    <w:rsid w:val="002C7457"/>
    <w:rsid w:val="002D765F"/>
    <w:rsid w:val="002F1351"/>
    <w:rsid w:val="002F5389"/>
    <w:rsid w:val="00307135"/>
    <w:rsid w:val="003112C9"/>
    <w:rsid w:val="0032514F"/>
    <w:rsid w:val="00332444"/>
    <w:rsid w:val="003343D7"/>
    <w:rsid w:val="00340C45"/>
    <w:rsid w:val="003461E1"/>
    <w:rsid w:val="0034646D"/>
    <w:rsid w:val="00346EFF"/>
    <w:rsid w:val="003512FA"/>
    <w:rsid w:val="0036230B"/>
    <w:rsid w:val="003671A5"/>
    <w:rsid w:val="003847F4"/>
    <w:rsid w:val="00386F87"/>
    <w:rsid w:val="003A3B59"/>
    <w:rsid w:val="003B7F6C"/>
    <w:rsid w:val="003D2266"/>
    <w:rsid w:val="003E16AB"/>
    <w:rsid w:val="003F156F"/>
    <w:rsid w:val="003F66DB"/>
    <w:rsid w:val="004106F9"/>
    <w:rsid w:val="00434876"/>
    <w:rsid w:val="00443936"/>
    <w:rsid w:val="00445741"/>
    <w:rsid w:val="0044577B"/>
    <w:rsid w:val="00455727"/>
    <w:rsid w:val="00462364"/>
    <w:rsid w:val="004646D5"/>
    <w:rsid w:val="00467D3E"/>
    <w:rsid w:val="00472A28"/>
    <w:rsid w:val="004832A1"/>
    <w:rsid w:val="00485CAE"/>
    <w:rsid w:val="0049042C"/>
    <w:rsid w:val="004916B6"/>
    <w:rsid w:val="00496089"/>
    <w:rsid w:val="00497067"/>
    <w:rsid w:val="004A11C6"/>
    <w:rsid w:val="004B01BE"/>
    <w:rsid w:val="004B6A2A"/>
    <w:rsid w:val="004C2293"/>
    <w:rsid w:val="004D3DF5"/>
    <w:rsid w:val="004D579C"/>
    <w:rsid w:val="004E126D"/>
    <w:rsid w:val="004E435C"/>
    <w:rsid w:val="004E7588"/>
    <w:rsid w:val="004F0C26"/>
    <w:rsid w:val="00511156"/>
    <w:rsid w:val="0051665B"/>
    <w:rsid w:val="00530167"/>
    <w:rsid w:val="005328DE"/>
    <w:rsid w:val="00536787"/>
    <w:rsid w:val="00550EB6"/>
    <w:rsid w:val="00572C95"/>
    <w:rsid w:val="00591283"/>
    <w:rsid w:val="005974A1"/>
    <w:rsid w:val="005A1099"/>
    <w:rsid w:val="005B4EAC"/>
    <w:rsid w:val="005C2BB1"/>
    <w:rsid w:val="005C5151"/>
    <w:rsid w:val="005D1EE4"/>
    <w:rsid w:val="005D318D"/>
    <w:rsid w:val="005D5B18"/>
    <w:rsid w:val="005F0C94"/>
    <w:rsid w:val="00612269"/>
    <w:rsid w:val="00614DE1"/>
    <w:rsid w:val="00622115"/>
    <w:rsid w:val="00636C8F"/>
    <w:rsid w:val="0064393B"/>
    <w:rsid w:val="00653A1C"/>
    <w:rsid w:val="00664373"/>
    <w:rsid w:val="00672EF3"/>
    <w:rsid w:val="006823B7"/>
    <w:rsid w:val="006838CC"/>
    <w:rsid w:val="0068469A"/>
    <w:rsid w:val="00687C53"/>
    <w:rsid w:val="00691539"/>
    <w:rsid w:val="00692893"/>
    <w:rsid w:val="00694422"/>
    <w:rsid w:val="006B7147"/>
    <w:rsid w:val="006C070E"/>
    <w:rsid w:val="006F5BE4"/>
    <w:rsid w:val="006F61B7"/>
    <w:rsid w:val="00701936"/>
    <w:rsid w:val="00711435"/>
    <w:rsid w:val="0071588E"/>
    <w:rsid w:val="00717130"/>
    <w:rsid w:val="00720A33"/>
    <w:rsid w:val="00723576"/>
    <w:rsid w:val="00726F82"/>
    <w:rsid w:val="00730E1D"/>
    <w:rsid w:val="0073328E"/>
    <w:rsid w:val="00735B2D"/>
    <w:rsid w:val="00741782"/>
    <w:rsid w:val="00742983"/>
    <w:rsid w:val="007553E8"/>
    <w:rsid w:val="007608F3"/>
    <w:rsid w:val="00761982"/>
    <w:rsid w:val="007823B8"/>
    <w:rsid w:val="0079352F"/>
    <w:rsid w:val="0079456E"/>
    <w:rsid w:val="007A13A6"/>
    <w:rsid w:val="007A3301"/>
    <w:rsid w:val="007B1496"/>
    <w:rsid w:val="007C0AC1"/>
    <w:rsid w:val="007C526A"/>
    <w:rsid w:val="007C6358"/>
    <w:rsid w:val="007D1FA3"/>
    <w:rsid w:val="007D4B66"/>
    <w:rsid w:val="007D6707"/>
    <w:rsid w:val="007F6A63"/>
    <w:rsid w:val="00815D68"/>
    <w:rsid w:val="00840CFA"/>
    <w:rsid w:val="00843E94"/>
    <w:rsid w:val="00843F39"/>
    <w:rsid w:val="00844053"/>
    <w:rsid w:val="00847A6A"/>
    <w:rsid w:val="00852EE8"/>
    <w:rsid w:val="00864D6C"/>
    <w:rsid w:val="008750E6"/>
    <w:rsid w:val="00890DA7"/>
    <w:rsid w:val="008A0344"/>
    <w:rsid w:val="008A16B8"/>
    <w:rsid w:val="008C1BE2"/>
    <w:rsid w:val="008C6204"/>
    <w:rsid w:val="008E541F"/>
    <w:rsid w:val="008F6476"/>
    <w:rsid w:val="008F6D27"/>
    <w:rsid w:val="008F6FF8"/>
    <w:rsid w:val="009009F6"/>
    <w:rsid w:val="00910047"/>
    <w:rsid w:val="00936781"/>
    <w:rsid w:val="00950972"/>
    <w:rsid w:val="0095167F"/>
    <w:rsid w:val="009531AC"/>
    <w:rsid w:val="009760E0"/>
    <w:rsid w:val="009865D4"/>
    <w:rsid w:val="00991D40"/>
    <w:rsid w:val="0099295F"/>
    <w:rsid w:val="009B57FF"/>
    <w:rsid w:val="009C0B9E"/>
    <w:rsid w:val="009C3409"/>
    <w:rsid w:val="009C3CFD"/>
    <w:rsid w:val="009D0DF7"/>
    <w:rsid w:val="009D3A30"/>
    <w:rsid w:val="009E23FC"/>
    <w:rsid w:val="009E4BB1"/>
    <w:rsid w:val="009F7984"/>
    <w:rsid w:val="00A02C58"/>
    <w:rsid w:val="00A10B88"/>
    <w:rsid w:val="00A117E7"/>
    <w:rsid w:val="00A15A5F"/>
    <w:rsid w:val="00A26921"/>
    <w:rsid w:val="00A27C06"/>
    <w:rsid w:val="00A417AC"/>
    <w:rsid w:val="00A60377"/>
    <w:rsid w:val="00A60B15"/>
    <w:rsid w:val="00A60F24"/>
    <w:rsid w:val="00A675E2"/>
    <w:rsid w:val="00A7652F"/>
    <w:rsid w:val="00A77609"/>
    <w:rsid w:val="00A87987"/>
    <w:rsid w:val="00AB2858"/>
    <w:rsid w:val="00AC02B2"/>
    <w:rsid w:val="00AC2013"/>
    <w:rsid w:val="00AD415A"/>
    <w:rsid w:val="00B13163"/>
    <w:rsid w:val="00B24737"/>
    <w:rsid w:val="00B248C2"/>
    <w:rsid w:val="00B446D0"/>
    <w:rsid w:val="00B44B25"/>
    <w:rsid w:val="00B5080C"/>
    <w:rsid w:val="00B675F1"/>
    <w:rsid w:val="00B75B31"/>
    <w:rsid w:val="00B80A91"/>
    <w:rsid w:val="00B91573"/>
    <w:rsid w:val="00B926B0"/>
    <w:rsid w:val="00BB1360"/>
    <w:rsid w:val="00BB67B7"/>
    <w:rsid w:val="00BB7C41"/>
    <w:rsid w:val="00BC2F11"/>
    <w:rsid w:val="00BD33B1"/>
    <w:rsid w:val="00BD4EA9"/>
    <w:rsid w:val="00BE0217"/>
    <w:rsid w:val="00BE3448"/>
    <w:rsid w:val="00BE3C3D"/>
    <w:rsid w:val="00BE71EC"/>
    <w:rsid w:val="00C012A3"/>
    <w:rsid w:val="00C04AB3"/>
    <w:rsid w:val="00C11796"/>
    <w:rsid w:val="00C11820"/>
    <w:rsid w:val="00C15E21"/>
    <w:rsid w:val="00C217CA"/>
    <w:rsid w:val="00C22A82"/>
    <w:rsid w:val="00C264AE"/>
    <w:rsid w:val="00C304FE"/>
    <w:rsid w:val="00C44074"/>
    <w:rsid w:val="00C515E5"/>
    <w:rsid w:val="00C566B3"/>
    <w:rsid w:val="00C622BC"/>
    <w:rsid w:val="00C72DBC"/>
    <w:rsid w:val="00C75A51"/>
    <w:rsid w:val="00CA6A03"/>
    <w:rsid w:val="00CB1642"/>
    <w:rsid w:val="00CB5B99"/>
    <w:rsid w:val="00CC7A26"/>
    <w:rsid w:val="00CF2FB9"/>
    <w:rsid w:val="00CF7C5F"/>
    <w:rsid w:val="00D00905"/>
    <w:rsid w:val="00D05353"/>
    <w:rsid w:val="00D1587A"/>
    <w:rsid w:val="00D229F2"/>
    <w:rsid w:val="00D3464F"/>
    <w:rsid w:val="00D40610"/>
    <w:rsid w:val="00D42A54"/>
    <w:rsid w:val="00D4617F"/>
    <w:rsid w:val="00D522A9"/>
    <w:rsid w:val="00D56369"/>
    <w:rsid w:val="00D6653C"/>
    <w:rsid w:val="00D67157"/>
    <w:rsid w:val="00D76F3B"/>
    <w:rsid w:val="00D938FE"/>
    <w:rsid w:val="00D94992"/>
    <w:rsid w:val="00DA1126"/>
    <w:rsid w:val="00DA5971"/>
    <w:rsid w:val="00DB32BE"/>
    <w:rsid w:val="00DB7E3E"/>
    <w:rsid w:val="00DC2B5F"/>
    <w:rsid w:val="00DC306C"/>
    <w:rsid w:val="00DC54E4"/>
    <w:rsid w:val="00DD1412"/>
    <w:rsid w:val="00DD784D"/>
    <w:rsid w:val="00E07C6E"/>
    <w:rsid w:val="00E42546"/>
    <w:rsid w:val="00E476CD"/>
    <w:rsid w:val="00E705B1"/>
    <w:rsid w:val="00E723D4"/>
    <w:rsid w:val="00E96000"/>
    <w:rsid w:val="00E9718E"/>
    <w:rsid w:val="00EA3804"/>
    <w:rsid w:val="00EA45AA"/>
    <w:rsid w:val="00EA5965"/>
    <w:rsid w:val="00EB4B38"/>
    <w:rsid w:val="00EC2679"/>
    <w:rsid w:val="00ED53D3"/>
    <w:rsid w:val="00EE08A3"/>
    <w:rsid w:val="00EE08A5"/>
    <w:rsid w:val="00EE59D1"/>
    <w:rsid w:val="00EE60AE"/>
    <w:rsid w:val="00EF4FF4"/>
    <w:rsid w:val="00EF6B04"/>
    <w:rsid w:val="00F119F1"/>
    <w:rsid w:val="00F15045"/>
    <w:rsid w:val="00F154AE"/>
    <w:rsid w:val="00F20BFF"/>
    <w:rsid w:val="00F2436E"/>
    <w:rsid w:val="00F2623E"/>
    <w:rsid w:val="00F32F37"/>
    <w:rsid w:val="00F42015"/>
    <w:rsid w:val="00F437E7"/>
    <w:rsid w:val="00F463A4"/>
    <w:rsid w:val="00F53275"/>
    <w:rsid w:val="00F605F0"/>
    <w:rsid w:val="00F734CD"/>
    <w:rsid w:val="00F8384C"/>
    <w:rsid w:val="00FA4920"/>
    <w:rsid w:val="00FA6EFA"/>
    <w:rsid w:val="00FB08D3"/>
    <w:rsid w:val="00FC2260"/>
    <w:rsid w:val="00FD2001"/>
    <w:rsid w:val="00FD66B7"/>
    <w:rsid w:val="00FE05BA"/>
    <w:rsid w:val="00FE3416"/>
    <w:rsid w:val="00FE5322"/>
    <w:rsid w:val="00FE6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41088A"/>
  <w15:chartTrackingRefBased/>
  <w15:docId w15:val="{89405202-6B2D-470D-B2F9-8B9398E80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9C3CFD"/>
    <w:rPr>
      <w:rFonts w:ascii="Inter" w:hAnsi="Inter"/>
    </w:rPr>
  </w:style>
  <w:style w:type="paragraph" w:styleId="Heading1">
    <w:name w:val="heading 1"/>
    <w:basedOn w:val="Normal"/>
    <w:next w:val="Normal"/>
    <w:link w:val="Heading1Char"/>
    <w:uiPriority w:val="9"/>
    <w:rsid w:val="00C622BC"/>
    <w:pPr>
      <w:keepNext/>
      <w:keepLines/>
      <w:spacing w:before="240" w:after="0"/>
      <w:outlineLvl w:val="0"/>
    </w:pPr>
    <w:rPr>
      <w:rFonts w:eastAsiaTheme="majorEastAsia" w:cstheme="majorBidi"/>
      <w:b/>
      <w:color w:val="FFFFFF" w:themeColor="background1"/>
      <w:sz w:val="72"/>
      <w:szCs w:val="32"/>
    </w:rPr>
  </w:style>
  <w:style w:type="paragraph" w:styleId="Heading2">
    <w:name w:val="heading 2"/>
    <w:aliases w:val="Heading small"/>
    <w:basedOn w:val="Normal"/>
    <w:next w:val="Normal"/>
    <w:link w:val="Heading2Char"/>
    <w:uiPriority w:val="9"/>
    <w:unhideWhenUsed/>
    <w:rsid w:val="002F1351"/>
    <w:pPr>
      <w:keepNext/>
      <w:keepLines/>
      <w:spacing w:before="40" w:after="0"/>
      <w:outlineLvl w:val="1"/>
    </w:pPr>
    <w:rPr>
      <w:rFonts w:eastAsiaTheme="majorEastAsia" w:cstheme="majorBidi"/>
      <w:b/>
      <w:color w:val="889DAC" w:themeColor="tex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rsid w:val="00DA597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A6229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22BC"/>
    <w:rPr>
      <w:rFonts w:ascii="Inter" w:eastAsiaTheme="majorEastAsia" w:hAnsi="Inter" w:cstheme="majorBidi"/>
      <w:b/>
      <w:color w:val="FFFFFF" w:themeColor="background1"/>
      <w:sz w:val="72"/>
      <w:szCs w:val="32"/>
    </w:rPr>
  </w:style>
  <w:style w:type="paragraph" w:styleId="ListParagraph">
    <w:name w:val="List Paragraph"/>
    <w:basedOn w:val="Normal"/>
    <w:uiPriority w:val="34"/>
    <w:qFormat/>
    <w:rsid w:val="00F119F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C3C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3CFD"/>
  </w:style>
  <w:style w:type="paragraph" w:styleId="Footer">
    <w:name w:val="footer"/>
    <w:basedOn w:val="Normal"/>
    <w:link w:val="FooterChar"/>
    <w:uiPriority w:val="99"/>
    <w:unhideWhenUsed/>
    <w:rsid w:val="009C3C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3CFD"/>
  </w:style>
  <w:style w:type="paragraph" w:styleId="NoSpacing">
    <w:name w:val="No Spacing"/>
    <w:basedOn w:val="Normal"/>
    <w:link w:val="NoSpacingChar"/>
    <w:rsid w:val="009C3CFD"/>
    <w:pPr>
      <w:spacing w:after="8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rsid w:val="009C3CFD"/>
    <w:rPr>
      <w:rFonts w:ascii="Inter" w:eastAsiaTheme="minorEastAsia" w:hAnsi="Inter"/>
      <w:lang w:val="en-US"/>
    </w:rPr>
  </w:style>
  <w:style w:type="paragraph" w:styleId="Title">
    <w:name w:val="Title"/>
    <w:aliases w:val="Hero Title"/>
    <w:basedOn w:val="Normal"/>
    <w:next w:val="Normal"/>
    <w:link w:val="TitleChar"/>
    <w:uiPriority w:val="10"/>
    <w:rsid w:val="00DC54E4"/>
    <w:pPr>
      <w:spacing w:before="240" w:after="240" w:line="240" w:lineRule="auto"/>
      <w:contextualSpacing/>
      <w:outlineLvl w:val="0"/>
    </w:pPr>
    <w:rPr>
      <w:rFonts w:asciiTheme="minorHAnsi" w:eastAsia="Times New Roman" w:hAnsiTheme="minorHAnsi" w:cs="Times New Roman"/>
      <w:b/>
      <w:color w:val="889DAC" w:themeColor="text2"/>
      <w:spacing w:val="5"/>
      <w:kern w:val="28"/>
      <w:sz w:val="44"/>
      <w:szCs w:val="52"/>
      <w:lang w:val="en-US"/>
    </w:rPr>
  </w:style>
  <w:style w:type="character" w:customStyle="1" w:styleId="TitleChar">
    <w:name w:val="Title Char"/>
    <w:aliases w:val="Hero Title Char"/>
    <w:basedOn w:val="DefaultParagraphFont"/>
    <w:link w:val="Title"/>
    <w:uiPriority w:val="10"/>
    <w:rsid w:val="00DC54E4"/>
    <w:rPr>
      <w:rFonts w:eastAsia="Times New Roman" w:cs="Times New Roman"/>
      <w:b/>
      <w:color w:val="889DAC" w:themeColor="text2"/>
      <w:spacing w:val="5"/>
      <w:kern w:val="28"/>
      <w:sz w:val="44"/>
      <w:szCs w:val="52"/>
      <w:lang w:val="en-US"/>
    </w:rPr>
  </w:style>
  <w:style w:type="paragraph" w:customStyle="1" w:styleId="tablehead">
    <w:name w:val="tablehead"/>
    <w:basedOn w:val="Normal"/>
    <w:next w:val="Normal"/>
    <w:rsid w:val="003847F4"/>
    <w:pPr>
      <w:keepNext/>
      <w:keepLines/>
      <w:spacing w:after="0" w:line="240" w:lineRule="auto"/>
    </w:pPr>
    <w:rPr>
      <w:rFonts w:ascii="Arial" w:eastAsia="Times New Roman" w:hAnsi="Arial" w:cs="Times New Roman"/>
      <w:b/>
      <w:color w:val="FFFFFF"/>
      <w:sz w:val="16"/>
      <w:szCs w:val="20"/>
      <w:lang w:val="en-AU"/>
    </w:rPr>
  </w:style>
  <w:style w:type="paragraph" w:customStyle="1" w:styleId="Normalbodytext">
    <w:name w:val="Normal body text"/>
    <w:basedOn w:val="Normal"/>
    <w:link w:val="NormalbodytextChar"/>
    <w:rsid w:val="003847F4"/>
    <w:pPr>
      <w:spacing w:after="0" w:line="240" w:lineRule="auto"/>
    </w:pPr>
    <w:rPr>
      <w:rFonts w:eastAsia="Times New Roman" w:cs="Times New Roman"/>
    </w:rPr>
  </w:style>
  <w:style w:type="character" w:customStyle="1" w:styleId="NormalbodytextChar">
    <w:name w:val="Normal body text Char"/>
    <w:link w:val="Normalbodytext"/>
    <w:rsid w:val="003847F4"/>
    <w:rPr>
      <w:rFonts w:ascii="Inter" w:eastAsia="Times New Roman" w:hAnsi="Inter" w:cs="Times New Roman"/>
    </w:rPr>
  </w:style>
  <w:style w:type="character" w:customStyle="1" w:styleId="Heading2Char">
    <w:name w:val="Heading 2 Char"/>
    <w:aliases w:val="Heading small Char"/>
    <w:basedOn w:val="DefaultParagraphFont"/>
    <w:link w:val="Heading2"/>
    <w:uiPriority w:val="9"/>
    <w:rsid w:val="002F1351"/>
    <w:rPr>
      <w:rFonts w:ascii="Inter" w:eastAsiaTheme="majorEastAsia" w:hAnsi="Inter" w:cstheme="majorBidi"/>
      <w:b/>
      <w:color w:val="889DAC" w:themeColor="text2"/>
      <w:sz w:val="28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BD4EA9"/>
    <w:pPr>
      <w:tabs>
        <w:tab w:val="right" w:leader="dot" w:pos="9968"/>
      </w:tabs>
      <w:spacing w:before="240" w:after="120"/>
    </w:pPr>
    <w:rPr>
      <w:rFonts w:asciiTheme="minorHAnsi" w:hAnsiTheme="minorHAnsi" w:cstheme="minorHAnsi"/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D76F3B"/>
    <w:pPr>
      <w:spacing w:before="120" w:after="0"/>
      <w:ind w:left="284"/>
    </w:pPr>
    <w:rPr>
      <w:rFonts w:asciiTheme="minorHAnsi" w:hAnsiTheme="minorHAnsi" w:cstheme="minorHAnsi"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4A11C6"/>
    <w:pPr>
      <w:spacing w:after="0"/>
      <w:ind w:left="567"/>
    </w:pPr>
    <w:rPr>
      <w:rFonts w:asciiTheme="minorHAnsi" w:hAnsiTheme="minorHAnsi"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A5971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BD4EA9"/>
    <w:pPr>
      <w:spacing w:after="0"/>
      <w:ind w:left="720"/>
    </w:pPr>
    <w:rPr>
      <w:rFonts w:asciiTheme="minorHAnsi" w:hAnsiTheme="minorHAnsi" w:cstheme="minorHAnsi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5971"/>
    <w:rPr>
      <w:rFonts w:asciiTheme="majorHAnsi" w:eastAsiaTheme="majorEastAsia" w:hAnsiTheme="majorHAnsi" w:cstheme="majorBidi"/>
      <w:color w:val="1A6229" w:themeColor="accent1" w:themeShade="7F"/>
      <w:sz w:val="24"/>
      <w:szCs w:val="24"/>
    </w:rPr>
  </w:style>
  <w:style w:type="paragraph" w:customStyle="1" w:styleId="Level2Indent">
    <w:name w:val="Level 2 Indent"/>
    <w:basedOn w:val="Normal"/>
    <w:link w:val="Level2IndentChar"/>
    <w:rsid w:val="00DA5971"/>
    <w:pPr>
      <w:spacing w:before="120" w:after="120" w:line="360" w:lineRule="auto"/>
      <w:ind w:left="340"/>
    </w:pPr>
    <w:rPr>
      <w:rFonts w:eastAsiaTheme="minorEastAsia"/>
      <w:color w:val="1B1626" w:themeColor="text1"/>
      <w:lang w:val="en-US"/>
    </w:rPr>
  </w:style>
  <w:style w:type="paragraph" w:customStyle="1" w:styleId="Level3Indent">
    <w:name w:val="Level 3 Indent"/>
    <w:basedOn w:val="Normal"/>
    <w:link w:val="Level3IndentChar"/>
    <w:rsid w:val="00DA5971"/>
    <w:pPr>
      <w:spacing w:before="120" w:after="120" w:line="360" w:lineRule="auto"/>
      <w:ind w:left="680"/>
    </w:pPr>
    <w:rPr>
      <w:rFonts w:eastAsiaTheme="minorEastAsia"/>
      <w:lang w:val="en-US"/>
    </w:rPr>
  </w:style>
  <w:style w:type="character" w:customStyle="1" w:styleId="Level2IndentChar">
    <w:name w:val="Level 2 Indent Char"/>
    <w:basedOn w:val="DefaultParagraphFont"/>
    <w:link w:val="Level2Indent"/>
    <w:rsid w:val="00DA5971"/>
    <w:rPr>
      <w:rFonts w:ascii="Inter" w:eastAsiaTheme="minorEastAsia" w:hAnsi="Inter"/>
      <w:color w:val="1B1626" w:themeColor="text1"/>
      <w:lang w:val="en-US"/>
    </w:rPr>
  </w:style>
  <w:style w:type="character" w:customStyle="1" w:styleId="Level3IndentChar">
    <w:name w:val="Level 3 Indent Char"/>
    <w:basedOn w:val="DefaultParagraphFont"/>
    <w:link w:val="Level3Indent"/>
    <w:rsid w:val="00DA5971"/>
    <w:rPr>
      <w:rFonts w:ascii="Inter" w:eastAsiaTheme="minorEastAsia" w:hAnsi="Inter"/>
      <w:lang w:val="en-US"/>
    </w:rPr>
  </w:style>
  <w:style w:type="paragraph" w:styleId="Subtitle">
    <w:name w:val="Subtitle"/>
    <w:basedOn w:val="Normal"/>
    <w:next w:val="Normal"/>
    <w:link w:val="SubtitleChar"/>
    <w:uiPriority w:val="11"/>
    <w:rsid w:val="00C622BC"/>
    <w:pPr>
      <w:numPr>
        <w:ilvl w:val="1"/>
      </w:numPr>
    </w:pPr>
    <w:rPr>
      <w:rFonts w:eastAsiaTheme="minorEastAsia"/>
      <w:b/>
      <w:color w:val="4D3F6D" w:themeColor="text1" w:themeTint="BF"/>
      <w:spacing w:val="15"/>
      <w:sz w:val="32"/>
    </w:rPr>
  </w:style>
  <w:style w:type="character" w:customStyle="1" w:styleId="SubtitleChar">
    <w:name w:val="Subtitle Char"/>
    <w:basedOn w:val="DefaultParagraphFont"/>
    <w:link w:val="Subtitle"/>
    <w:uiPriority w:val="11"/>
    <w:rsid w:val="00C622BC"/>
    <w:rPr>
      <w:rFonts w:ascii="Inter" w:eastAsiaTheme="minorEastAsia" w:hAnsi="Inter"/>
      <w:b/>
      <w:color w:val="4D3F6D" w:themeColor="text1" w:themeTint="BF"/>
      <w:spacing w:val="15"/>
      <w:sz w:val="32"/>
    </w:rPr>
  </w:style>
  <w:style w:type="character" w:styleId="Strong">
    <w:name w:val="Strong"/>
    <w:basedOn w:val="DefaultParagraphFont"/>
    <w:uiPriority w:val="22"/>
    <w:rsid w:val="00C622BC"/>
    <w:rPr>
      <w:rFonts w:ascii="Inter" w:hAnsi="Inter"/>
      <w:b/>
      <w:bCs/>
    </w:rPr>
  </w:style>
  <w:style w:type="paragraph" w:customStyle="1" w:styleId="H1-Heading">
    <w:name w:val="H1-Heading"/>
    <w:basedOn w:val="List"/>
    <w:link w:val="H1-HeadingChar"/>
    <w:autoRedefine/>
    <w:rsid w:val="00DC54E4"/>
    <w:pPr>
      <w:numPr>
        <w:numId w:val="1"/>
      </w:numPr>
      <w:spacing w:after="120"/>
    </w:pPr>
    <w:rPr>
      <w:rFonts w:asciiTheme="minorHAnsi" w:hAnsiTheme="minorHAnsi"/>
      <w:b/>
      <w:color w:val="889DAC" w:themeColor="text2"/>
      <w:sz w:val="44"/>
    </w:rPr>
  </w:style>
  <w:style w:type="paragraph" w:customStyle="1" w:styleId="Level2Bullet">
    <w:name w:val="Level2 Bullet"/>
    <w:basedOn w:val="List"/>
    <w:next w:val="H1-Heading"/>
    <w:autoRedefine/>
    <w:rsid w:val="00D3464F"/>
    <w:pPr>
      <w:numPr>
        <w:ilvl w:val="1"/>
        <w:numId w:val="3"/>
      </w:numPr>
      <w:spacing w:before="120"/>
    </w:pPr>
    <w:rPr>
      <w:b/>
      <w:color w:val="4D3F6D" w:themeColor="text1" w:themeTint="BF"/>
      <w:sz w:val="28"/>
    </w:rPr>
  </w:style>
  <w:style w:type="paragraph" w:customStyle="1" w:styleId="Level3Bullet">
    <w:name w:val="Level3 Bullet"/>
    <w:basedOn w:val="Level2Bullet"/>
    <w:rsid w:val="007D1FA3"/>
    <w:pPr>
      <w:numPr>
        <w:ilvl w:val="0"/>
        <w:numId w:val="0"/>
      </w:numPr>
    </w:pPr>
    <w:rPr>
      <w:color w:val="F8E1E3" w:themeColor="accent6"/>
      <w:sz w:val="24"/>
    </w:rPr>
  </w:style>
  <w:style w:type="character" w:customStyle="1" w:styleId="ListBulletChar">
    <w:name w:val="List Bullet Char"/>
    <w:basedOn w:val="DefaultParagraphFont"/>
    <w:link w:val="ListBullet"/>
    <w:uiPriority w:val="99"/>
    <w:semiHidden/>
    <w:rsid w:val="00171D29"/>
    <w:rPr>
      <w:rFonts w:ascii="Inter" w:hAnsi="Inter"/>
    </w:rPr>
  </w:style>
  <w:style w:type="paragraph" w:styleId="ListBullet">
    <w:name w:val="List Bullet"/>
    <w:basedOn w:val="Normal"/>
    <w:link w:val="ListBulletChar"/>
    <w:uiPriority w:val="99"/>
    <w:semiHidden/>
    <w:unhideWhenUsed/>
    <w:rsid w:val="00171D29"/>
    <w:pPr>
      <w:numPr>
        <w:numId w:val="5"/>
      </w:numPr>
      <w:contextualSpacing/>
    </w:pPr>
  </w:style>
  <w:style w:type="character" w:customStyle="1" w:styleId="H1-HeadingChar">
    <w:name w:val="H1-Heading Char"/>
    <w:basedOn w:val="ListBulletChar"/>
    <w:link w:val="H1-Heading"/>
    <w:rsid w:val="00DC54E4"/>
    <w:rPr>
      <w:rFonts w:ascii="Inter" w:hAnsi="Inter"/>
      <w:b/>
      <w:color w:val="889DAC" w:themeColor="text2"/>
      <w:sz w:val="44"/>
    </w:rPr>
  </w:style>
  <w:style w:type="paragraph" w:customStyle="1" w:styleId="Level22Bullet">
    <w:name w:val="Level22 Bullet"/>
    <w:basedOn w:val="H1-Heading"/>
    <w:autoRedefine/>
    <w:rsid w:val="001E3050"/>
    <w:pPr>
      <w:numPr>
        <w:ilvl w:val="1"/>
      </w:numPr>
    </w:pPr>
    <w:rPr>
      <w:color w:val="4D3F6D" w:themeColor="text1" w:themeTint="BF"/>
      <w:sz w:val="28"/>
    </w:rPr>
  </w:style>
  <w:style w:type="paragraph" w:styleId="List">
    <w:name w:val="List"/>
    <w:basedOn w:val="Normal"/>
    <w:uiPriority w:val="99"/>
    <w:semiHidden/>
    <w:unhideWhenUsed/>
    <w:rsid w:val="00171D29"/>
    <w:pPr>
      <w:ind w:left="283" w:hanging="283"/>
      <w:contextualSpacing/>
    </w:pPr>
  </w:style>
  <w:style w:type="paragraph" w:styleId="ListBullet2">
    <w:name w:val="List Bullet 2"/>
    <w:basedOn w:val="Normal"/>
    <w:uiPriority w:val="99"/>
    <w:semiHidden/>
    <w:unhideWhenUsed/>
    <w:rsid w:val="00171D29"/>
    <w:pPr>
      <w:numPr>
        <w:numId w:val="6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171D29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171D29"/>
    <w:pPr>
      <w:spacing w:after="120"/>
      <w:ind w:left="283"/>
      <w:contextualSpacing/>
    </w:pPr>
  </w:style>
  <w:style w:type="paragraph" w:styleId="ListBullet4">
    <w:name w:val="List Bullet 4"/>
    <w:basedOn w:val="Normal"/>
    <w:uiPriority w:val="99"/>
    <w:semiHidden/>
    <w:unhideWhenUsed/>
    <w:rsid w:val="00171D29"/>
    <w:pPr>
      <w:numPr>
        <w:numId w:val="8"/>
      </w:numPr>
      <w:contextualSpacing/>
    </w:pPr>
  </w:style>
  <w:style w:type="paragraph" w:styleId="ListNumber">
    <w:name w:val="List Number"/>
    <w:basedOn w:val="Normal"/>
    <w:uiPriority w:val="99"/>
    <w:semiHidden/>
    <w:unhideWhenUsed/>
    <w:rsid w:val="00171D29"/>
    <w:pPr>
      <w:numPr>
        <w:numId w:val="9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171D29"/>
    <w:pPr>
      <w:numPr>
        <w:numId w:val="10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171D29"/>
    <w:pPr>
      <w:numPr>
        <w:numId w:val="11"/>
      </w:numPr>
      <w:contextualSpacing/>
    </w:pPr>
  </w:style>
  <w:style w:type="paragraph" w:customStyle="1" w:styleId="Level33Bullet">
    <w:name w:val="Level33 Bullet"/>
    <w:basedOn w:val="H1-Heading"/>
    <w:rsid w:val="00A117E7"/>
    <w:pPr>
      <w:numPr>
        <w:ilvl w:val="2"/>
      </w:numPr>
    </w:pPr>
    <w:rPr>
      <w:color w:val="93A6B4" w:themeColor="text2" w:themeTint="E6"/>
      <w:sz w:val="24"/>
    </w:rPr>
  </w:style>
  <w:style w:type="paragraph" w:customStyle="1" w:styleId="Level44Bullet">
    <w:name w:val="Level44 Bullet"/>
    <w:basedOn w:val="Level33Bullet"/>
    <w:rsid w:val="00A117E7"/>
    <w:pPr>
      <w:numPr>
        <w:ilvl w:val="3"/>
      </w:numPr>
    </w:pPr>
    <w:rPr>
      <w:color w:val="F8E1E3" w:themeColor="accent6"/>
      <w:sz w:val="22"/>
    </w:rPr>
  </w:style>
  <w:style w:type="paragraph" w:customStyle="1" w:styleId="Parasmall">
    <w:name w:val="Para small"/>
    <w:basedOn w:val="Normal"/>
    <w:rsid w:val="00C012A3"/>
    <w:rPr>
      <w:sz w:val="20"/>
      <w:shd w:val="clear" w:color="auto" w:fill="FFFFFF"/>
    </w:rPr>
  </w:style>
  <w:style w:type="character" w:styleId="Emphasis">
    <w:name w:val="Emphasis"/>
    <w:basedOn w:val="DefaultParagraphFont"/>
    <w:uiPriority w:val="20"/>
    <w:rsid w:val="00D938FE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rsid w:val="004E126D"/>
    <w:pPr>
      <w:outlineLvl w:val="9"/>
    </w:pPr>
    <w:rPr>
      <w:rFonts w:asciiTheme="majorHAnsi" w:hAnsiTheme="majorHAnsi"/>
      <w:b w:val="0"/>
      <w:color w:val="27943E" w:themeColor="accent1" w:themeShade="BF"/>
      <w:sz w:val="32"/>
      <w:lang w:val="en-US"/>
    </w:rPr>
  </w:style>
  <w:style w:type="paragraph" w:customStyle="1" w:styleId="H1-Heading16B">
    <w:name w:val="H1- Heading (16 B)"/>
    <w:basedOn w:val="Title"/>
    <w:link w:val="H1-Heading16BChar"/>
    <w:qFormat/>
    <w:rsid w:val="00B675F1"/>
    <w:rPr>
      <w:color w:val="3F4F5A" w:themeColor="text2" w:themeShade="80"/>
      <w:sz w:val="28"/>
    </w:rPr>
  </w:style>
  <w:style w:type="paragraph" w:customStyle="1" w:styleId="H2-Heading14B">
    <w:name w:val="H2- Heading (14 B)"/>
    <w:basedOn w:val="Normal"/>
    <w:link w:val="H2-Heading14BChar"/>
    <w:qFormat/>
    <w:rsid w:val="003E16AB"/>
    <w:rPr>
      <w:rFonts w:ascii="Calibri" w:hAnsi="Calibri" w:cstheme="minorHAnsi"/>
      <w:b/>
      <w:bCs/>
      <w:color w:val="5E7687" w:themeColor="text2" w:themeShade="BF"/>
      <w:sz w:val="24"/>
      <w:szCs w:val="40"/>
      <w:lang w:val="en-US"/>
    </w:rPr>
  </w:style>
  <w:style w:type="character" w:customStyle="1" w:styleId="H1-Heading16BChar">
    <w:name w:val="H1- Heading (16 B) Char"/>
    <w:basedOn w:val="TitleChar"/>
    <w:link w:val="H1-Heading16B"/>
    <w:rsid w:val="00B675F1"/>
    <w:rPr>
      <w:rFonts w:eastAsia="Times New Roman" w:cs="Times New Roman"/>
      <w:b/>
      <w:color w:val="3F4F5A" w:themeColor="text2" w:themeShade="80"/>
      <w:spacing w:val="5"/>
      <w:kern w:val="28"/>
      <w:sz w:val="28"/>
      <w:szCs w:val="52"/>
      <w:lang w:val="en-US"/>
    </w:rPr>
  </w:style>
  <w:style w:type="paragraph" w:customStyle="1" w:styleId="H3-Heading12B">
    <w:name w:val="H3- Heading (12 B)"/>
    <w:basedOn w:val="Normal"/>
    <w:link w:val="H3-Heading12BChar"/>
    <w:qFormat/>
    <w:rsid w:val="003E16AB"/>
    <w:rPr>
      <w:rFonts w:ascii="Calibri" w:hAnsi="Calibri" w:cstheme="minorHAnsi"/>
      <w:b/>
      <w:bCs/>
      <w:color w:val="889DAC" w:themeColor="text2"/>
      <w:szCs w:val="36"/>
      <w:lang w:val="en-US"/>
    </w:rPr>
  </w:style>
  <w:style w:type="character" w:customStyle="1" w:styleId="H2-Heading14BChar">
    <w:name w:val="H2- Heading (14 B) Char"/>
    <w:basedOn w:val="DefaultParagraphFont"/>
    <w:link w:val="H2-Heading14B"/>
    <w:rsid w:val="003E16AB"/>
    <w:rPr>
      <w:rFonts w:ascii="Calibri" w:hAnsi="Calibri" w:cstheme="minorHAnsi"/>
      <w:b/>
      <w:bCs/>
      <w:color w:val="5E7687" w:themeColor="text2" w:themeShade="BF"/>
      <w:sz w:val="24"/>
      <w:szCs w:val="40"/>
      <w:lang w:val="en-US"/>
    </w:rPr>
  </w:style>
  <w:style w:type="paragraph" w:customStyle="1" w:styleId="H4-Heading16B">
    <w:name w:val="H4- Heading (16 B)"/>
    <w:basedOn w:val="Normal"/>
    <w:link w:val="H4-Heading16BChar"/>
    <w:rsid w:val="00A7652F"/>
    <w:rPr>
      <w:rFonts w:asciiTheme="minorHAnsi" w:hAnsiTheme="minorHAnsi" w:cstheme="minorHAnsi"/>
      <w:b/>
      <w:bCs/>
      <w:color w:val="889DAC" w:themeColor="text2"/>
      <w:sz w:val="32"/>
      <w:szCs w:val="32"/>
      <w:lang w:val="en-US"/>
    </w:rPr>
  </w:style>
  <w:style w:type="character" w:customStyle="1" w:styleId="H3-Heading12BChar">
    <w:name w:val="H3- Heading (12 B) Char"/>
    <w:basedOn w:val="DefaultParagraphFont"/>
    <w:link w:val="H3-Heading12B"/>
    <w:rsid w:val="003E16AB"/>
    <w:rPr>
      <w:rFonts w:ascii="Calibri" w:hAnsi="Calibri" w:cstheme="minorHAnsi"/>
      <w:b/>
      <w:bCs/>
      <w:color w:val="889DAC" w:themeColor="text2"/>
      <w:szCs w:val="36"/>
      <w:lang w:val="en-US"/>
    </w:rPr>
  </w:style>
  <w:style w:type="paragraph" w:customStyle="1" w:styleId="H5-Heading14B">
    <w:name w:val="H5- Heading (14 B)"/>
    <w:basedOn w:val="Normal"/>
    <w:link w:val="H5-Heading14BChar"/>
    <w:rsid w:val="00A7652F"/>
    <w:rPr>
      <w:rFonts w:asciiTheme="minorHAnsi" w:hAnsiTheme="minorHAnsi" w:cstheme="minorHAnsi"/>
      <w:b/>
      <w:bCs/>
      <w:color w:val="889DAC" w:themeColor="text2"/>
      <w:sz w:val="28"/>
      <w:szCs w:val="28"/>
      <w:lang w:val="en-US"/>
    </w:rPr>
  </w:style>
  <w:style w:type="character" w:customStyle="1" w:styleId="H4-Heading16BChar">
    <w:name w:val="H4- Heading (16 B) Char"/>
    <w:basedOn w:val="DefaultParagraphFont"/>
    <w:link w:val="H4-Heading16B"/>
    <w:rsid w:val="00A7652F"/>
    <w:rPr>
      <w:rFonts w:cstheme="minorHAnsi"/>
      <w:b/>
      <w:bCs/>
      <w:color w:val="889DAC" w:themeColor="text2"/>
      <w:sz w:val="32"/>
      <w:szCs w:val="32"/>
      <w:lang w:val="en-US"/>
    </w:rPr>
  </w:style>
  <w:style w:type="paragraph" w:customStyle="1" w:styleId="S1-SubHeadline14B">
    <w:name w:val="S1- Sub Headline (14 B)"/>
    <w:basedOn w:val="Normal"/>
    <w:link w:val="S1-SubHeadline14BChar"/>
    <w:qFormat/>
    <w:rsid w:val="005B4EAC"/>
    <w:rPr>
      <w:rFonts w:asciiTheme="minorHAnsi" w:hAnsiTheme="minorHAnsi" w:cstheme="minorHAnsi"/>
      <w:b/>
      <w:bCs/>
      <w:color w:val="5E7687" w:themeColor="text2" w:themeShade="BF"/>
      <w:sz w:val="24"/>
      <w:szCs w:val="32"/>
      <w:lang w:val="en-US"/>
    </w:rPr>
  </w:style>
  <w:style w:type="character" w:customStyle="1" w:styleId="H5-Heading14BChar">
    <w:name w:val="H5- Heading (14 B) Char"/>
    <w:basedOn w:val="DefaultParagraphFont"/>
    <w:link w:val="H5-Heading14B"/>
    <w:rsid w:val="00A7652F"/>
    <w:rPr>
      <w:rFonts w:cstheme="minorHAnsi"/>
      <w:b/>
      <w:bCs/>
      <w:color w:val="889DAC" w:themeColor="text2"/>
      <w:sz w:val="28"/>
      <w:szCs w:val="28"/>
      <w:lang w:val="en-US"/>
    </w:rPr>
  </w:style>
  <w:style w:type="paragraph" w:customStyle="1" w:styleId="S2-SubHeadline12B">
    <w:name w:val="S2- Sub Headline (12 B)"/>
    <w:basedOn w:val="Normal"/>
    <w:link w:val="S2-SubHeadline12BChar"/>
    <w:qFormat/>
    <w:rsid w:val="00741782"/>
    <w:rPr>
      <w:rFonts w:asciiTheme="minorHAnsi" w:hAnsiTheme="minorHAnsi" w:cstheme="minorHAnsi"/>
      <w:b/>
      <w:bCs/>
      <w:color w:val="5E7687" w:themeColor="text2" w:themeShade="BF"/>
      <w:sz w:val="24"/>
      <w:szCs w:val="28"/>
      <w:lang w:val="en-US"/>
    </w:rPr>
  </w:style>
  <w:style w:type="character" w:customStyle="1" w:styleId="S1-SubHeadline14BChar">
    <w:name w:val="S1- Sub Headline (14 B) Char"/>
    <w:basedOn w:val="DefaultParagraphFont"/>
    <w:link w:val="S1-SubHeadline14B"/>
    <w:rsid w:val="005B4EAC"/>
    <w:rPr>
      <w:rFonts w:cstheme="minorHAnsi"/>
      <w:b/>
      <w:bCs/>
      <w:color w:val="5E7687" w:themeColor="text2" w:themeShade="BF"/>
      <w:sz w:val="24"/>
      <w:szCs w:val="32"/>
      <w:lang w:val="en-US"/>
    </w:rPr>
  </w:style>
  <w:style w:type="paragraph" w:customStyle="1" w:styleId="S3-SubHeadline12B">
    <w:name w:val="S3- Sub Headline (12 B)"/>
    <w:basedOn w:val="Normal"/>
    <w:link w:val="S3-SubHeadline12BChar"/>
    <w:rsid w:val="00A7652F"/>
    <w:rPr>
      <w:rFonts w:asciiTheme="minorHAnsi" w:hAnsiTheme="minorHAnsi" w:cstheme="minorHAnsi"/>
      <w:b/>
      <w:bCs/>
      <w:color w:val="F8E1E3" w:themeColor="accent6"/>
      <w:sz w:val="24"/>
      <w:szCs w:val="24"/>
      <w:lang w:val="en-US"/>
    </w:rPr>
  </w:style>
  <w:style w:type="character" w:customStyle="1" w:styleId="S2-SubHeadline12BChar">
    <w:name w:val="S2- Sub Headline (12 B) Char"/>
    <w:basedOn w:val="DefaultParagraphFont"/>
    <w:link w:val="S2-SubHeadline12B"/>
    <w:rsid w:val="00741782"/>
    <w:rPr>
      <w:rFonts w:cstheme="minorHAnsi"/>
      <w:b/>
      <w:bCs/>
      <w:color w:val="5E7687" w:themeColor="text2" w:themeShade="BF"/>
      <w:sz w:val="24"/>
      <w:szCs w:val="28"/>
      <w:lang w:val="en-US"/>
    </w:rPr>
  </w:style>
  <w:style w:type="paragraph" w:customStyle="1" w:styleId="P1-Paragraph14R">
    <w:name w:val="P1- Paragraph (14 R)"/>
    <w:basedOn w:val="Normal"/>
    <w:link w:val="P1-Paragraph14RChar"/>
    <w:qFormat/>
    <w:rsid w:val="005B4EAC"/>
    <w:rPr>
      <w:rFonts w:asciiTheme="minorHAnsi" w:hAnsiTheme="minorHAnsi" w:cstheme="minorHAnsi"/>
      <w:color w:val="141617" w:themeColor="background2" w:themeShade="1A"/>
      <w:sz w:val="24"/>
      <w:szCs w:val="28"/>
      <w:lang w:val="en-US"/>
    </w:rPr>
  </w:style>
  <w:style w:type="character" w:customStyle="1" w:styleId="S3-SubHeadline12BChar">
    <w:name w:val="S3- Sub Headline (12 B) Char"/>
    <w:basedOn w:val="DefaultParagraphFont"/>
    <w:link w:val="S3-SubHeadline12B"/>
    <w:rsid w:val="00A7652F"/>
    <w:rPr>
      <w:rFonts w:cstheme="minorHAnsi"/>
      <w:b/>
      <w:bCs/>
      <w:color w:val="F8E1E3" w:themeColor="accent6"/>
      <w:sz w:val="24"/>
      <w:szCs w:val="24"/>
      <w:lang w:val="en-US"/>
    </w:rPr>
  </w:style>
  <w:style w:type="paragraph" w:customStyle="1" w:styleId="P2-Paragraph11R">
    <w:name w:val="P2- Paragraph (11 R)"/>
    <w:basedOn w:val="Normal"/>
    <w:link w:val="P2-Paragraph11RChar"/>
    <w:qFormat/>
    <w:rsid w:val="00B675F1"/>
    <w:rPr>
      <w:rFonts w:asciiTheme="minorHAnsi" w:hAnsiTheme="minorHAnsi" w:cstheme="minorHAnsi"/>
      <w:color w:val="141617" w:themeColor="background2" w:themeShade="1A"/>
      <w:sz w:val="20"/>
      <w:szCs w:val="24"/>
      <w:lang w:val="en-US"/>
    </w:rPr>
  </w:style>
  <w:style w:type="character" w:customStyle="1" w:styleId="P1-Paragraph14RChar">
    <w:name w:val="P1- Paragraph (14 R) Char"/>
    <w:basedOn w:val="DefaultParagraphFont"/>
    <w:link w:val="P1-Paragraph14R"/>
    <w:rsid w:val="005B4EAC"/>
    <w:rPr>
      <w:rFonts w:cstheme="minorHAnsi"/>
      <w:color w:val="141617" w:themeColor="background2" w:themeShade="1A"/>
      <w:sz w:val="24"/>
      <w:szCs w:val="28"/>
      <w:lang w:val="en-US"/>
    </w:rPr>
  </w:style>
  <w:style w:type="paragraph" w:customStyle="1" w:styleId="P3-Paragraph10R">
    <w:name w:val="P3- Paragraph (10 R)"/>
    <w:basedOn w:val="Normal"/>
    <w:link w:val="P3-Paragraph10RChar"/>
    <w:qFormat/>
    <w:rsid w:val="005B4EAC"/>
    <w:rPr>
      <w:rFonts w:ascii="Calibri" w:hAnsi="Calibri" w:cstheme="minorHAnsi"/>
      <w:color w:val="141617" w:themeColor="background2" w:themeShade="1A"/>
      <w:sz w:val="18"/>
      <w:szCs w:val="20"/>
      <w:lang w:val="en-US"/>
    </w:rPr>
  </w:style>
  <w:style w:type="character" w:customStyle="1" w:styleId="P2-Paragraph11RChar">
    <w:name w:val="P2- Paragraph (11 R) Char"/>
    <w:basedOn w:val="DefaultParagraphFont"/>
    <w:link w:val="P2-Paragraph11R"/>
    <w:rsid w:val="00B675F1"/>
    <w:rPr>
      <w:rFonts w:cstheme="minorHAnsi"/>
      <w:color w:val="141617" w:themeColor="background2" w:themeShade="1A"/>
      <w:sz w:val="20"/>
      <w:szCs w:val="24"/>
      <w:lang w:val="en-US"/>
    </w:rPr>
  </w:style>
  <w:style w:type="character" w:customStyle="1" w:styleId="P3-Paragraph10RChar">
    <w:name w:val="P3- Paragraph (10 R) Char"/>
    <w:basedOn w:val="DefaultParagraphFont"/>
    <w:link w:val="P3-Paragraph10R"/>
    <w:rsid w:val="005B4EAC"/>
    <w:rPr>
      <w:rFonts w:ascii="Calibri" w:hAnsi="Calibri" w:cstheme="minorHAnsi"/>
      <w:color w:val="141617" w:themeColor="background2" w:themeShade="1A"/>
      <w:sz w:val="18"/>
      <w:szCs w:val="20"/>
      <w:lang w:val="en-US"/>
    </w:rPr>
  </w:style>
  <w:style w:type="paragraph" w:customStyle="1" w:styleId="Style1">
    <w:name w:val="Style1"/>
    <w:basedOn w:val="Normal"/>
    <w:link w:val="Style1Char"/>
    <w:rsid w:val="007B1496"/>
    <w:pPr>
      <w:spacing w:line="240" w:lineRule="auto"/>
      <w:ind w:left="680" w:right="567"/>
    </w:pPr>
    <w:rPr>
      <w:rFonts w:asciiTheme="minorHAnsi" w:hAnsiTheme="minorHAnsi"/>
      <w:b/>
      <w:sz w:val="64"/>
    </w:rPr>
  </w:style>
  <w:style w:type="paragraph" w:customStyle="1" w:styleId="C1-CoverHeader">
    <w:name w:val="C1- Cover Header"/>
    <w:basedOn w:val="Normal"/>
    <w:link w:val="C1-CoverHeaderChar"/>
    <w:qFormat/>
    <w:rsid w:val="005B4EAC"/>
    <w:pPr>
      <w:spacing w:line="240" w:lineRule="auto"/>
      <w:ind w:left="680" w:right="567"/>
    </w:pPr>
    <w:rPr>
      <w:rFonts w:ascii="Calibri" w:hAnsi="Calibri"/>
      <w:b/>
      <w:sz w:val="56"/>
      <w:lang w:val="en-US"/>
    </w:rPr>
  </w:style>
  <w:style w:type="character" w:customStyle="1" w:styleId="Style1Char">
    <w:name w:val="Style1 Char"/>
    <w:basedOn w:val="DefaultParagraphFont"/>
    <w:link w:val="Style1"/>
    <w:rsid w:val="007B1496"/>
    <w:rPr>
      <w:b/>
      <w:sz w:val="64"/>
    </w:rPr>
  </w:style>
  <w:style w:type="table" w:styleId="TableGrid">
    <w:name w:val="Table Grid"/>
    <w:aliases w:val="SAP New Branding Table Style"/>
    <w:basedOn w:val="TableNormal"/>
    <w:uiPriority w:val="59"/>
    <w:rsid w:val="007019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1-CoverHeaderChar">
    <w:name w:val="C1- Cover Header Char"/>
    <w:basedOn w:val="DefaultParagraphFont"/>
    <w:link w:val="C1-CoverHeader"/>
    <w:rsid w:val="005B4EAC"/>
    <w:rPr>
      <w:rFonts w:ascii="Calibri" w:hAnsi="Calibri"/>
      <w:b/>
      <w:sz w:val="56"/>
      <w:lang w:val="en-US"/>
    </w:rPr>
  </w:style>
  <w:style w:type="table" w:styleId="ListTable3-Accent3">
    <w:name w:val="List Table 3 Accent 3"/>
    <w:basedOn w:val="TableNormal"/>
    <w:uiPriority w:val="48"/>
    <w:rsid w:val="00701936"/>
    <w:pPr>
      <w:spacing w:after="0" w:line="240" w:lineRule="auto"/>
    </w:pPr>
    <w:tblPr>
      <w:tblStyleRowBandSize w:val="1"/>
      <w:tblStyleColBandSize w:val="1"/>
      <w:tblBorders>
        <w:top w:val="single" w:sz="4" w:space="0" w:color="DB3025" w:themeColor="accent3"/>
        <w:left w:val="single" w:sz="4" w:space="0" w:color="DB3025" w:themeColor="accent3"/>
        <w:bottom w:val="single" w:sz="4" w:space="0" w:color="DB3025" w:themeColor="accent3"/>
        <w:right w:val="single" w:sz="4" w:space="0" w:color="DB302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B3025" w:themeFill="accent3"/>
      </w:tcPr>
    </w:tblStylePr>
    <w:tblStylePr w:type="lastRow">
      <w:rPr>
        <w:b/>
        <w:bCs/>
      </w:rPr>
      <w:tblPr/>
      <w:tcPr>
        <w:tcBorders>
          <w:top w:val="double" w:sz="4" w:space="0" w:color="DB302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B3025" w:themeColor="accent3"/>
          <w:right w:val="single" w:sz="4" w:space="0" w:color="DB3025" w:themeColor="accent3"/>
        </w:tcBorders>
      </w:tcPr>
    </w:tblStylePr>
    <w:tblStylePr w:type="band1Horz">
      <w:tblPr/>
      <w:tcPr>
        <w:tcBorders>
          <w:top w:val="single" w:sz="4" w:space="0" w:color="DB3025" w:themeColor="accent3"/>
          <w:bottom w:val="single" w:sz="4" w:space="0" w:color="DB302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B3025" w:themeColor="accent3"/>
          <w:left w:val="nil"/>
        </w:tcBorders>
      </w:tcPr>
    </w:tblStylePr>
    <w:tblStylePr w:type="swCell">
      <w:tblPr/>
      <w:tcPr>
        <w:tcBorders>
          <w:top w:val="double" w:sz="4" w:space="0" w:color="DB3025" w:themeColor="accent3"/>
          <w:right w:val="nil"/>
        </w:tcBorders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9E23FC"/>
    <w:rPr>
      <w:color w:val="605E5C"/>
      <w:shd w:val="clear" w:color="auto" w:fill="E1DFDD"/>
    </w:rPr>
  </w:style>
  <w:style w:type="paragraph" w:customStyle="1" w:styleId="BulletL1">
    <w:name w:val="Bullet L1"/>
    <w:basedOn w:val="P2-Paragraph11R"/>
    <w:link w:val="BulletL1Char"/>
    <w:qFormat/>
    <w:rsid w:val="003E16AB"/>
    <w:pPr>
      <w:numPr>
        <w:numId w:val="14"/>
      </w:numPr>
    </w:pPr>
    <w:rPr>
      <w:b/>
      <w:bCs/>
      <w:sz w:val="18"/>
      <w:shd w:val="clear" w:color="auto" w:fill="FFFFFF"/>
    </w:rPr>
  </w:style>
  <w:style w:type="paragraph" w:customStyle="1" w:styleId="BulletL2">
    <w:name w:val="Bullet L2"/>
    <w:basedOn w:val="P2-Paragraph11R"/>
    <w:link w:val="BulletL2Char"/>
    <w:qFormat/>
    <w:rsid w:val="00B675F1"/>
    <w:pPr>
      <w:numPr>
        <w:ilvl w:val="1"/>
        <w:numId w:val="14"/>
      </w:numPr>
    </w:pPr>
    <w:rPr>
      <w:sz w:val="18"/>
      <w:szCs w:val="20"/>
      <w:shd w:val="clear" w:color="auto" w:fill="FFFFFF"/>
    </w:rPr>
  </w:style>
  <w:style w:type="character" w:customStyle="1" w:styleId="BulletL1Char">
    <w:name w:val="Bullet L1 Char"/>
    <w:basedOn w:val="P2-Paragraph11RChar"/>
    <w:link w:val="BulletL1"/>
    <w:rsid w:val="003E16AB"/>
    <w:rPr>
      <w:rFonts w:cstheme="minorHAnsi"/>
      <w:b/>
      <w:bCs/>
      <w:color w:val="141617" w:themeColor="background2" w:themeShade="1A"/>
      <w:sz w:val="18"/>
      <w:szCs w:val="24"/>
      <w:lang w:val="en-US"/>
    </w:rPr>
  </w:style>
  <w:style w:type="paragraph" w:styleId="TOC5">
    <w:name w:val="toc 5"/>
    <w:basedOn w:val="Normal"/>
    <w:next w:val="Normal"/>
    <w:autoRedefine/>
    <w:uiPriority w:val="39"/>
    <w:unhideWhenUsed/>
    <w:rsid w:val="004916B6"/>
    <w:pPr>
      <w:spacing w:after="0"/>
      <w:ind w:left="880"/>
    </w:pPr>
    <w:rPr>
      <w:rFonts w:asciiTheme="minorHAnsi" w:hAnsiTheme="minorHAnsi" w:cstheme="minorHAnsi"/>
      <w:sz w:val="20"/>
      <w:szCs w:val="20"/>
    </w:rPr>
  </w:style>
  <w:style w:type="character" w:customStyle="1" w:styleId="BulletL2Char">
    <w:name w:val="Bullet L2 Char"/>
    <w:basedOn w:val="P2-Paragraph11RChar"/>
    <w:link w:val="BulletL2"/>
    <w:rsid w:val="00B675F1"/>
    <w:rPr>
      <w:rFonts w:cstheme="minorHAnsi"/>
      <w:color w:val="141617" w:themeColor="background2" w:themeShade="1A"/>
      <w:sz w:val="18"/>
      <w:szCs w:val="20"/>
      <w:lang w:val="en-US"/>
    </w:rPr>
  </w:style>
  <w:style w:type="paragraph" w:styleId="TOC6">
    <w:name w:val="toc 6"/>
    <w:basedOn w:val="Normal"/>
    <w:next w:val="Normal"/>
    <w:autoRedefine/>
    <w:uiPriority w:val="39"/>
    <w:unhideWhenUsed/>
    <w:rsid w:val="004916B6"/>
    <w:pPr>
      <w:spacing w:after="0"/>
      <w:ind w:left="11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916B6"/>
    <w:pPr>
      <w:spacing w:after="0"/>
      <w:ind w:left="132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916B6"/>
    <w:pPr>
      <w:spacing w:after="0"/>
      <w:ind w:left="154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916B6"/>
    <w:pPr>
      <w:spacing w:after="0"/>
      <w:ind w:left="1760"/>
    </w:pPr>
    <w:rPr>
      <w:rFonts w:asciiTheme="minorHAnsi" w:hAnsiTheme="minorHAnsi" w:cstheme="minorHAnsi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7D6707"/>
    <w:rPr>
      <w:color w:val="808080"/>
    </w:rPr>
  </w:style>
  <w:style w:type="character" w:customStyle="1" w:styleId="ui-provider">
    <w:name w:val="ui-provider"/>
    <w:basedOn w:val="DefaultParagraphFont"/>
    <w:rsid w:val="00A02C58"/>
  </w:style>
  <w:style w:type="paragraph" w:styleId="NormalWeb">
    <w:name w:val="Normal (Web)"/>
    <w:basedOn w:val="Normal"/>
    <w:uiPriority w:val="99"/>
    <w:semiHidden/>
    <w:unhideWhenUsed/>
    <w:rsid w:val="00672EF3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0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7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8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9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96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2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3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8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0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25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8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68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10" Type="http://schemas.openxmlformats.org/officeDocument/2006/relationships/footnotes" Target="foot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svg"/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svg"/><Relationship Id="rId1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07_Work\80_INFOCEPTS%20TEMPLATE\InfoCepts%20Template_4.1\InfoCepts%20Word%20Template_4.1.dotx" TargetMode="External"/></Relationships>
</file>

<file path=word/theme/theme1.xml><?xml version="1.0" encoding="utf-8"?>
<a:theme xmlns:a="http://schemas.openxmlformats.org/drawingml/2006/main" name="Office Theme">
  <a:themeElements>
    <a:clrScheme name="InfoceptsDataAI-1">
      <a:dk1>
        <a:srgbClr val="1B1626"/>
      </a:dk1>
      <a:lt1>
        <a:sysClr val="window" lastClr="FFFFFF"/>
      </a:lt1>
      <a:dk2>
        <a:srgbClr val="889DAC"/>
      </a:dk2>
      <a:lt2>
        <a:srgbClr val="D6D9DB"/>
      </a:lt2>
      <a:accent1>
        <a:srgbClr val="35C754"/>
      </a:accent1>
      <a:accent2>
        <a:srgbClr val="3676F4"/>
      </a:accent2>
      <a:accent3>
        <a:srgbClr val="DB3025"/>
      </a:accent3>
      <a:accent4>
        <a:srgbClr val="EBF3EA"/>
      </a:accent4>
      <a:accent5>
        <a:srgbClr val="E6E7EF"/>
      </a:accent5>
      <a:accent6>
        <a:srgbClr val="F8E1E3"/>
      </a:accent6>
      <a:hlink>
        <a:srgbClr val="0563C1"/>
      </a:hlink>
      <a:folHlink>
        <a:srgbClr val="954F72"/>
      </a:folHlink>
    </a:clrScheme>
    <a:fontScheme name="InfoCepts Calibri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2023-07-20T00:00:00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383bf713-3249-44c3-aa3e-21dcd8538467">
      <Terms xmlns="http://schemas.microsoft.com/office/infopath/2007/PartnerControls"/>
    </lcf76f155ced4ddcb4097134ff3c332f>
    <TaxCatchAll xmlns="ad5d5f6b-1860-4be3-9084-b802c0067af1" xsi:nil="true"/>
    <order0 xmlns="383bf713-3249-44c3-aa3e-21dcd8538467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DE466C5842A834BBB73C2D350053F15" ma:contentTypeVersion="14" ma:contentTypeDescription="Create a new document." ma:contentTypeScope="" ma:versionID="83f9b2a48d1db04bcfd050c6aac7b684">
  <xsd:schema xmlns:xsd="http://www.w3.org/2001/XMLSchema" xmlns:xs="http://www.w3.org/2001/XMLSchema" xmlns:p="http://schemas.microsoft.com/office/2006/metadata/properties" xmlns:ns2="383bf713-3249-44c3-aa3e-21dcd8538467" xmlns:ns3="ad5d5f6b-1860-4be3-9084-b802c0067af1" targetNamespace="http://schemas.microsoft.com/office/2006/metadata/properties" ma:root="true" ma:fieldsID="d2607feb36cfa148d9efc87def2e7dda" ns2:_="" ns3:_="">
    <xsd:import namespace="383bf713-3249-44c3-aa3e-21dcd8538467"/>
    <xsd:import namespace="ad5d5f6b-1860-4be3-9084-b802c0067af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order0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3bf713-3249-44c3-aa3e-21dcd853846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order0" ma:index="16" nillable="true" ma:displayName="order" ma:format="Dropdown" ma:internalName="order0" ma:percentage="FALSE">
      <xsd:simpleType>
        <xsd:restriction base="dms:Number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0" nillable="true" ma:taxonomy="true" ma:internalName="lcf76f155ced4ddcb4097134ff3c332f" ma:taxonomyFieldName="MediaServiceImageTags" ma:displayName="Image Tags" ma:readOnly="false" ma:fieldId="{5cf76f15-5ced-4ddc-b409-7134ff3c332f}" ma:taxonomyMulti="true" ma:sspId="eb540406-b0de-4a5e-a7f9-649f1b9c293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5d5f6b-1860-4be3-9084-b802c0067af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04af3c16-da64-4205-9cfb-7014516e5aa1}" ma:internalName="TaxCatchAll" ma:showField="CatchAllData" ma:web="ad5d5f6b-1860-4be3-9084-b802c0067af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B60CFCC-E049-4F15-BB5D-338D341BCC47}">
  <ds:schemaRefs>
    <ds:schemaRef ds:uri="http://schemas.microsoft.com/office/2006/metadata/properties"/>
    <ds:schemaRef ds:uri="http://schemas.microsoft.com/office/infopath/2007/PartnerControls"/>
    <ds:schemaRef ds:uri="383bf713-3249-44c3-aa3e-21dcd8538467"/>
    <ds:schemaRef ds:uri="ad5d5f6b-1860-4be3-9084-b802c0067af1"/>
  </ds:schemaRefs>
</ds:datastoreItem>
</file>

<file path=customXml/itemProps3.xml><?xml version="1.0" encoding="utf-8"?>
<ds:datastoreItem xmlns:ds="http://schemas.openxmlformats.org/officeDocument/2006/customXml" ds:itemID="{11CB381B-D113-493C-ACDE-09FB72D6838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9D62C2B-6A28-419F-B317-0308EDA63E11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DDCC5A0B-EAEB-4C9F-B81E-4B7CD64A88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83bf713-3249-44c3-aa3e-21dcd8538467"/>
    <ds:schemaRef ds:uri="ad5d5f6b-1860-4be3-9084-b802c0067af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InfoCepts Word Template_4.1</Template>
  <TotalTime>65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WWI Requirement Questionnaire</vt:lpstr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ADW Requirement Questionnaire</dc:title>
  <dc:subject>Your subject will go here</dc:subject>
  <dc:creator>InfoCepts</dc:creator>
  <cp:keywords/>
  <dc:description/>
  <cp:lastModifiedBy>Janhavi Khalatkar</cp:lastModifiedBy>
  <cp:revision>43</cp:revision>
  <dcterms:created xsi:type="dcterms:W3CDTF">2023-05-25T18:09:00Z</dcterms:created>
  <dcterms:modified xsi:type="dcterms:W3CDTF">2023-08-11T04:59:00Z</dcterms:modified>
  <cp:category>Version 1.0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0x010100EDE466C5842A834BBB73C2D350053F15</vt:lpwstr>
  </property>
  <property fmtid="{D5CDD505-2E9C-101B-9397-08002B2CF9AE}" pid="3" name="MediaServiceImageTags">
    <vt:lpwstr/>
  </property>
  <property fmtid="{D5CDD505-2E9C-101B-9397-08002B2CF9AE}" pid="4" name="GrammarlyDocumentId">
    <vt:lpwstr>33bd969274dd8dc5bfe046b44d6e245635d4dba7090238a9de43364da48ab8d6</vt:lpwstr>
  </property>
</Properties>
</file>